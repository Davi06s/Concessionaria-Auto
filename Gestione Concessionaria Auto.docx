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086FD0" w:rsidR="002905EF" w:rsidP="55F70F4B" w:rsidRDefault="001740D3" w14:paraId="2C5E3AE9" w14:textId="34284463">
      <w:pPr>
        <w:spacing w:after="0" w:line="240" w:lineRule="auto"/>
        <w:rPr>
          <w:rFonts w:ascii="Lato" w:hAnsi="Lato" w:cs="Aptos Display" w:cstheme="majorAscii"/>
          <w:b w:val="1"/>
          <w:bCs w:val="1"/>
          <w:color w:val="006699"/>
          <w:sz w:val="40"/>
          <w:szCs w:val="40"/>
        </w:rPr>
      </w:pPr>
      <w:r w:rsidRPr="55F70F4B" w:rsidR="6BDD5357">
        <w:rPr>
          <w:rFonts w:ascii="Lato" w:hAnsi="Lato" w:cs="Aptos Display" w:cstheme="majorAscii"/>
          <w:b w:val="1"/>
          <w:bCs w:val="1"/>
          <w:color w:val="006699"/>
          <w:sz w:val="40"/>
          <w:szCs w:val="40"/>
        </w:rPr>
        <w:t xml:space="preserve">Gestione </w:t>
      </w:r>
      <w:r w:rsidRPr="55F70F4B" w:rsidR="4E689DC3">
        <w:rPr>
          <w:rFonts w:ascii="Lato" w:hAnsi="Lato" w:cs="Aptos Display" w:cstheme="majorAscii"/>
          <w:b w:val="1"/>
          <w:bCs w:val="1"/>
          <w:color w:val="006699"/>
          <w:sz w:val="40"/>
          <w:szCs w:val="40"/>
        </w:rPr>
        <w:t>Concessionaria Auto</w:t>
      </w:r>
    </w:p>
    <w:p w:rsidR="002905EF" w:rsidP="002905EF" w:rsidRDefault="002905EF" w14:paraId="3606CE78" w14:textId="77777777"/>
    <w:p w:rsidR="002905EF" w:rsidP="002905EF" w:rsidRDefault="002905EF" w14:paraId="3E2B928F" w14:textId="5F02F034">
      <w:pPr>
        <w:spacing w:after="0" w:line="240" w:lineRule="auto"/>
        <w:rPr>
          <w:rFonts w:ascii="Lato" w:hAnsi="Lato" w:eastAsia="Calibri" w:cs="Calibri Light"/>
          <w:b/>
          <w:bCs/>
          <w:color w:val="006699"/>
          <w:sz w:val="32"/>
          <w:szCs w:val="32"/>
        </w:rPr>
      </w:pPr>
      <w:r>
        <w:rPr>
          <w:rFonts w:ascii="Lato" w:hAnsi="Lato" w:eastAsia="Calibri" w:cs="Calibri Light"/>
          <w:b/>
          <w:bCs/>
          <w:color w:val="006699"/>
          <w:sz w:val="32"/>
          <w:szCs w:val="32"/>
        </w:rPr>
        <w:t>Richiesta</w:t>
      </w:r>
    </w:p>
    <w:p w:rsidRPr="00363A84" w:rsidR="002905EF" w:rsidP="002905EF" w:rsidRDefault="002905EF" w14:paraId="28A23DEF" w14:textId="77777777">
      <w:pPr>
        <w:spacing w:after="0" w:line="240" w:lineRule="auto"/>
        <w:rPr>
          <w:rFonts w:ascii="Lato" w:hAnsi="Lato" w:eastAsia="Calibri" w:cs="Calibri Light"/>
          <w:b/>
          <w:bCs/>
          <w:color w:val="006699"/>
        </w:rPr>
      </w:pPr>
    </w:p>
    <w:p w:rsidRPr="001303C5" w:rsidR="001303C5" w:rsidP="001303C5" w:rsidRDefault="001303C5" w14:paraId="30BB7B3E" w14:textId="702ADB6C">
      <w:r w:rsidR="1ADCC202">
        <w:rPr/>
        <w:t>Il contesto riguarda un</w:t>
      </w:r>
      <w:r w:rsidR="46367830">
        <w:rPr/>
        <w:t xml:space="preserve"> cliente che, dopo aver visualizzato il catalogo </w:t>
      </w:r>
      <w:r w:rsidR="6CD938D2">
        <w:rPr/>
        <w:t>veicoli ed effettuato una personalizzazione tramite il configuratore, inoltra una richiesta</w:t>
      </w:r>
      <w:r w:rsidR="6E7BA903">
        <w:rPr/>
        <w:t xml:space="preserve"> d’acquisto alla concessionaria. Le richieste inoltrate possono essere gestite secondo due logiche di approvazi</w:t>
      </w:r>
      <w:r w:rsidR="55E4D9D1">
        <w:rPr/>
        <w:t>one:</w:t>
      </w:r>
    </w:p>
    <w:p w:rsidRPr="001303C5" w:rsidR="001303C5" w:rsidP="001303C5" w:rsidRDefault="001303C5" w14:paraId="2373D743" w14:textId="6A990391">
      <w:pPr>
        <w:numPr>
          <w:ilvl w:val="0"/>
          <w:numId w:val="2"/>
        </w:numPr>
        <w:rPr/>
      </w:pPr>
      <w:r w:rsidRPr="55F70F4B" w:rsidR="55E4D9D1">
        <w:rPr>
          <w:b w:val="1"/>
          <w:bCs w:val="1"/>
        </w:rPr>
        <w:t>Approvazioni</w:t>
      </w:r>
      <w:r w:rsidRPr="55F70F4B" w:rsidR="1ADCC202">
        <w:rPr>
          <w:b w:val="1"/>
          <w:bCs w:val="1"/>
        </w:rPr>
        <w:t xml:space="preserve"> standard</w:t>
      </w:r>
      <w:r w:rsidRPr="55F70F4B" w:rsidR="6A27CB81">
        <w:rPr>
          <w:b w:val="1"/>
          <w:bCs w:val="1"/>
        </w:rPr>
        <w:t>(automatiche)</w:t>
      </w:r>
      <w:r w:rsidR="1ADCC202">
        <w:rPr/>
        <w:t xml:space="preserve">: gestite direttamente dal </w:t>
      </w:r>
      <w:r w:rsidR="1CE0EE03">
        <w:rPr/>
        <w:t>sistema n</w:t>
      </w:r>
      <w:r w:rsidR="3C1D8F7B">
        <w:rPr/>
        <w:t>el caso in cui la configurazione rispetti i parametri di listino standard e la disponibilità di magazzino, senza necessità dell’a</w:t>
      </w:r>
      <w:r w:rsidR="230FE3CC">
        <w:rPr/>
        <w:t>utorizzazione della direzione</w:t>
      </w:r>
      <w:r w:rsidR="1ADCC202">
        <w:rPr/>
        <w:t>.</w:t>
      </w:r>
    </w:p>
    <w:p w:rsidR="4F7EE37C" w:rsidP="55F70F4B" w:rsidRDefault="4F7EE37C" w14:paraId="6A24B747" w14:textId="1E09F230">
      <w:pPr>
        <w:numPr>
          <w:ilvl w:val="0"/>
          <w:numId w:val="2"/>
        </w:numPr>
        <w:rPr/>
      </w:pPr>
      <w:r w:rsidRPr="55F70F4B" w:rsidR="4F7EE37C">
        <w:rPr>
          <w:b w:val="1"/>
          <w:bCs w:val="1"/>
        </w:rPr>
        <w:t>Approvazioni</w:t>
      </w:r>
      <w:r w:rsidRPr="55F70F4B" w:rsidR="1ADCC202">
        <w:rPr>
          <w:b w:val="1"/>
          <w:bCs w:val="1"/>
        </w:rPr>
        <w:t xml:space="preserve"> non standard</w:t>
      </w:r>
      <w:r w:rsidR="1ADCC202">
        <w:rPr/>
        <w:t xml:space="preserve">: richiedono l'autorizzazione esplicita della direzione </w:t>
      </w:r>
      <w:r w:rsidR="05DC0B3A">
        <w:rPr/>
        <w:t xml:space="preserve">a livello di sistema gestionale. Questo scenario si applica in caso di anomalie sui prezzi calcolati, richieste di sconti extra sul totale, </w:t>
      </w:r>
      <w:r w:rsidR="321D83A9">
        <w:rPr/>
        <w:t>o configurazioni con optional specifici fuori listino.</w:t>
      </w:r>
    </w:p>
    <w:p w:rsidR="001303C5" w:rsidP="001303C5" w:rsidRDefault="001303C5" w14:paraId="61279E67" w14:textId="35BD864D">
      <w:r w:rsidR="1ADCC202">
        <w:rPr/>
        <w:t>Obiettivi funzionali sono:</w:t>
      </w:r>
    </w:p>
    <w:p w:rsidR="28F5729F" w:rsidP="55F70F4B" w:rsidRDefault="28F5729F" w14:paraId="6EB7760D" w14:textId="00BB7354">
      <w:pPr>
        <w:pStyle w:val="Paragrafoelenco"/>
        <w:numPr>
          <w:ilvl w:val="0"/>
          <w:numId w:val="3"/>
        </w:numPr>
        <w:suppressLineNumbers w:val="0"/>
        <w:bidi w:val="0"/>
        <w:spacing w:before="0" w:beforeAutospacing="off" w:after="160" w:afterAutospacing="off" w:line="259" w:lineRule="auto"/>
        <w:ind w:left="720" w:right="0" w:hanging="360"/>
        <w:jc w:val="left"/>
        <w:rPr/>
      </w:pPr>
      <w:r w:rsidR="28F5729F">
        <w:rPr/>
        <w:t>Implementare una funzione per il back-office che permetta di gestire e valutare le richieste di acquisto a livello di singola pratica cliente.</w:t>
      </w:r>
    </w:p>
    <w:p w:rsidRPr="001303C5" w:rsidR="001303C5" w:rsidP="001303C5" w:rsidRDefault="001303C5" w14:paraId="584A8C18" w14:textId="3AF12DB8">
      <w:pPr>
        <w:pStyle w:val="Paragrafoelenco"/>
        <w:numPr>
          <w:ilvl w:val="0"/>
          <w:numId w:val="3"/>
        </w:numPr>
        <w:rPr/>
      </w:pPr>
      <w:r w:rsidR="1ADCC202">
        <w:rPr/>
        <w:t>Notificare l</w:t>
      </w:r>
      <w:r w:rsidR="0ED9FC82">
        <w:rPr/>
        <w:t>’operatore o la direzione con i dettagli completi della configurazione e consentire al back</w:t>
      </w:r>
      <w:r w:rsidR="5F302630">
        <w:rPr/>
        <w:t>-office di aggiungere informazioni supplementari.</w:t>
      </w:r>
    </w:p>
    <w:p w:rsidR="1ADCC202" w:rsidP="55F70F4B" w:rsidRDefault="1ADCC202" w14:paraId="6991E874" w14:textId="68A43070">
      <w:pPr>
        <w:pStyle w:val="Paragrafoelenco"/>
        <w:numPr>
          <w:ilvl w:val="0"/>
          <w:numId w:val="3"/>
        </w:numPr>
        <w:rPr/>
      </w:pPr>
      <w:r w:rsidR="1ADCC202">
        <w:rPr/>
        <w:t xml:space="preserve">Bloccare </w:t>
      </w:r>
      <w:r w:rsidR="7D41FF14">
        <w:rPr/>
        <w:t>lo stato della configurazione e della richiesta d’acquisto fino a quando l’operatore</w:t>
      </w:r>
      <w:r w:rsidR="4E29B0E8">
        <w:rPr/>
        <w:t xml:space="preserve"> non autorizza </w:t>
      </w:r>
      <w:r w:rsidR="08EBAC78">
        <w:rPr/>
        <w:t>la modifica o l’ordine.</w:t>
      </w:r>
    </w:p>
    <w:p w:rsidRPr="001303C5" w:rsidR="001303C5" w:rsidP="001303C5" w:rsidRDefault="001303C5" w14:paraId="1FBA6B37" w14:textId="2AB91E53">
      <w:pPr>
        <w:pStyle w:val="Paragrafoelenco"/>
        <w:numPr>
          <w:ilvl w:val="0"/>
          <w:numId w:val="3"/>
        </w:numPr>
        <w:rPr/>
      </w:pPr>
      <w:r w:rsidR="08EBAC78">
        <w:rPr/>
        <w:t>Consentire solo a utenti specifici della concessionaria, con ruolo definito nel sistema, di sbloccare la richiesta e procedere con la validazione finale.</w:t>
      </w:r>
    </w:p>
    <w:p w:rsidR="002905EF" w:rsidP="002905EF" w:rsidRDefault="002905EF" w14:paraId="732EC653" w14:textId="5696F24E"/>
    <w:p w:rsidR="1E2B8BC7" w:rsidP="55F70F4B" w:rsidRDefault="1E2B8BC7" w14:paraId="5CF0CC8D" w14:textId="17FE0AF3">
      <w:pPr>
        <w:spacing w:after="0" w:line="240" w:lineRule="auto"/>
        <w:rPr>
          <w:rFonts w:ascii="Lato" w:hAnsi="Lato" w:eastAsia="Calibri" w:cs="Calibri Light"/>
          <w:b w:val="1"/>
          <w:bCs w:val="1"/>
          <w:color w:val="006699"/>
          <w:sz w:val="32"/>
          <w:szCs w:val="32"/>
        </w:rPr>
      </w:pPr>
      <w:r w:rsidRPr="55F70F4B" w:rsidR="1E2B8BC7">
        <w:rPr>
          <w:rFonts w:ascii="Lato" w:hAnsi="Lato" w:eastAsia="Calibri" w:cs="Calibri Light"/>
          <w:b w:val="1"/>
          <w:bCs w:val="1"/>
          <w:color w:val="006699"/>
          <w:sz w:val="32"/>
          <w:szCs w:val="32"/>
        </w:rPr>
        <w:t>Funzionalità Core</w:t>
      </w:r>
    </w:p>
    <w:p w:rsidR="1E2B8BC7" w:rsidP="55F70F4B" w:rsidRDefault="1E2B8BC7" w14:paraId="68D68781" w14:textId="4F0082D7">
      <w:pPr>
        <w:pStyle w:val="Normale"/>
        <w:spacing w:after="0" w:line="240" w:lineRule="auto"/>
        <w:rPr>
          <w:b w:val="1"/>
          <w:bCs w:val="1"/>
          <w:sz w:val="32"/>
          <w:szCs w:val="32"/>
        </w:rPr>
      </w:pPr>
      <w:r w:rsidRPr="55F70F4B" w:rsidR="1E2B8BC7">
        <w:rPr>
          <w:b w:val="1"/>
          <w:bCs w:val="1"/>
          <w:sz w:val="28"/>
          <w:szCs w:val="28"/>
        </w:rPr>
        <w:t>Lato Cliente</w:t>
      </w:r>
    </w:p>
    <w:p w:rsidR="1E2B8BC7" w:rsidP="55F70F4B" w:rsidRDefault="1E2B8BC7" w14:paraId="46D9F7F3" w14:textId="4BD879DE">
      <w:pPr>
        <w:pStyle w:val="Paragrafoelenco"/>
        <w:numPr>
          <w:ilvl w:val="0"/>
          <w:numId w:val="7"/>
        </w:numPr>
        <w:spacing w:after="0" w:line="240" w:lineRule="auto"/>
        <w:rPr/>
      </w:pPr>
      <w:r w:rsidR="1E2B8BC7">
        <w:rPr/>
        <w:t xml:space="preserve">Vetrina Catalogo Auto: Home page pubblica con carosello </w:t>
      </w:r>
      <w:r w:rsidR="112C27D7">
        <w:rPr/>
        <w:t>dinamico dei modelli disponibili e schede tecniche formative</w:t>
      </w:r>
      <w:r w:rsidR="13655265">
        <w:rPr/>
        <w:t>.</w:t>
      </w:r>
    </w:p>
    <w:p w:rsidR="112C27D7" w:rsidP="55F70F4B" w:rsidRDefault="112C27D7" w14:paraId="6F878452" w14:textId="41781586">
      <w:pPr>
        <w:pStyle w:val="Paragrafoelenco"/>
        <w:numPr>
          <w:ilvl w:val="0"/>
          <w:numId w:val="7"/>
        </w:numPr>
        <w:spacing w:after="0" w:line="240" w:lineRule="auto"/>
        <w:rPr/>
      </w:pPr>
      <w:r w:rsidR="112C27D7">
        <w:rPr/>
        <w:t>Registrazione e Autenticazione: Flussi separati per utenti privati e Aziende</w:t>
      </w:r>
      <w:r w:rsidR="613B1170">
        <w:rPr/>
        <w:t>.</w:t>
      </w:r>
    </w:p>
    <w:p w:rsidR="112C27D7" w:rsidP="55F70F4B" w:rsidRDefault="112C27D7" w14:paraId="5F0E0F0D" w14:textId="5F3C3A64">
      <w:pPr>
        <w:pStyle w:val="Paragrafoelenco"/>
        <w:numPr>
          <w:ilvl w:val="0"/>
          <w:numId w:val="7"/>
        </w:numPr>
        <w:spacing w:after="0" w:line="240" w:lineRule="auto"/>
        <w:rPr/>
      </w:pPr>
      <w:r w:rsidR="112C27D7">
        <w:rPr/>
        <w:t>Configuratore Veicolo: Interfaccia interattiva per selezionare il modello base, associare un colore e aggiungere optional/servizi</w:t>
      </w:r>
      <w:r w:rsidR="2FD66900">
        <w:rPr/>
        <w:t>.</w:t>
      </w:r>
    </w:p>
    <w:p w:rsidR="112C27D7" w:rsidP="55F70F4B" w:rsidRDefault="112C27D7" w14:paraId="09B348EE" w14:textId="2A366873">
      <w:pPr>
        <w:pStyle w:val="Paragrafoelenco"/>
        <w:numPr>
          <w:ilvl w:val="0"/>
          <w:numId w:val="7"/>
        </w:numPr>
        <w:spacing w:after="0" w:line="240" w:lineRule="auto"/>
        <w:rPr/>
      </w:pPr>
      <w:r w:rsidR="112C27D7">
        <w:rPr/>
        <w:t xml:space="preserve">Calcolo Prezzo Automatico: </w:t>
      </w:r>
      <w:r w:rsidR="112C27D7">
        <w:rPr/>
        <w:t>Algoritomo</w:t>
      </w:r>
      <w:r w:rsidR="112C27D7">
        <w:rPr/>
        <w:t xml:space="preserve"> client-side/server-side che aggiorna il prezzo in tempo reale</w:t>
      </w:r>
      <w:r w:rsidR="1D54C099">
        <w:rPr/>
        <w:t>.</w:t>
      </w:r>
    </w:p>
    <w:p w:rsidR="112C27D7" w:rsidP="55F70F4B" w:rsidRDefault="112C27D7" w14:paraId="2764A275" w14:textId="5C9A5466">
      <w:pPr>
        <w:pStyle w:val="Paragrafoelenco"/>
        <w:numPr>
          <w:ilvl w:val="0"/>
          <w:numId w:val="7"/>
        </w:numPr>
        <w:spacing w:after="0" w:line="240" w:lineRule="auto"/>
        <w:rPr/>
      </w:pPr>
      <w:r w:rsidR="112C27D7">
        <w:rPr/>
        <w:t>Invio Richiesta: Finalizzazione della configurazione e sottomissione della richiesta d’acquisto</w:t>
      </w:r>
      <w:r w:rsidR="1A786407">
        <w:rPr/>
        <w:t>.</w:t>
      </w:r>
      <w:r w:rsidR="112C27D7">
        <w:rPr/>
        <w:t xml:space="preserve"> </w:t>
      </w:r>
    </w:p>
    <w:p w:rsidR="112C27D7" w:rsidP="55F70F4B" w:rsidRDefault="112C27D7" w14:paraId="4006C6D2" w14:textId="365CF0C9">
      <w:pPr>
        <w:pStyle w:val="Paragrafoelenco"/>
        <w:numPr>
          <w:ilvl w:val="0"/>
          <w:numId w:val="7"/>
        </w:numPr>
        <w:spacing w:after="0" w:line="240" w:lineRule="auto"/>
        <w:rPr/>
      </w:pPr>
      <w:r w:rsidR="112C27D7">
        <w:rPr/>
        <w:t>Tracking Ordini: Dashboard privata per consultare lo storico dei propri preventivi e lo stato di approvazione.</w:t>
      </w:r>
    </w:p>
    <w:p w:rsidR="55F70F4B" w:rsidP="55F70F4B" w:rsidRDefault="55F70F4B" w14:paraId="709AFE98" w14:textId="4F417CA0">
      <w:pPr>
        <w:pStyle w:val="Normale"/>
        <w:spacing w:after="0" w:line="240" w:lineRule="auto"/>
        <w:ind w:left="0"/>
      </w:pPr>
    </w:p>
    <w:p w:rsidR="112C27D7" w:rsidP="55F70F4B" w:rsidRDefault="112C27D7" w14:paraId="5209766E" w14:textId="6C2C1F27">
      <w:pPr>
        <w:pStyle w:val="Normale"/>
        <w:spacing w:after="0" w:line="240" w:lineRule="auto"/>
        <w:ind w:left="0"/>
        <w:rPr>
          <w:b w:val="1"/>
          <w:bCs w:val="1"/>
          <w:sz w:val="28"/>
          <w:szCs w:val="28"/>
        </w:rPr>
      </w:pPr>
      <w:r w:rsidRPr="55F70F4B" w:rsidR="112C27D7">
        <w:rPr>
          <w:b w:val="1"/>
          <w:bCs w:val="1"/>
          <w:sz w:val="28"/>
          <w:szCs w:val="28"/>
        </w:rPr>
        <w:t>Lato Concessionaria</w:t>
      </w:r>
    </w:p>
    <w:p w:rsidR="112C27D7" w:rsidP="55F70F4B" w:rsidRDefault="112C27D7" w14:paraId="1D2E96AD" w14:textId="45168AF9">
      <w:pPr>
        <w:pStyle w:val="Paragrafoelenco"/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55F70F4B" w:rsidR="112C27D7">
        <w:rPr>
          <w:sz w:val="22"/>
          <w:szCs w:val="22"/>
        </w:rPr>
        <w:t>Autenticazione Operatore: Login riservato al personale interno con segregazione dei permessi in base al ruolo.</w:t>
      </w:r>
    </w:p>
    <w:p w:rsidR="5A741EA7" w:rsidP="55F70F4B" w:rsidRDefault="5A741EA7" w14:paraId="6C9BDA96" w14:textId="72F089BB">
      <w:pPr>
        <w:pStyle w:val="Paragrafoelenco"/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55F70F4B" w:rsidR="5A741EA7">
        <w:rPr>
          <w:sz w:val="22"/>
          <w:szCs w:val="22"/>
        </w:rPr>
        <w:t>Gestione Richieste: Dashboard con elenco delle richieste “In attesa”. L’operatore può visualizzare il dettaglio della configurazione e cli</w:t>
      </w:r>
      <w:r w:rsidRPr="55F70F4B" w:rsidR="73D8D3AF">
        <w:rPr>
          <w:sz w:val="22"/>
          <w:szCs w:val="22"/>
        </w:rPr>
        <w:t>ccare sui tasti “Approva” e “Rifiuta”, con obbligo di inserimento note.</w:t>
      </w:r>
    </w:p>
    <w:p w:rsidR="73D8D3AF" w:rsidP="55F70F4B" w:rsidRDefault="73D8D3AF" w14:paraId="4976206D" w14:textId="1FF090DB">
      <w:pPr>
        <w:pStyle w:val="Paragrafoelenco"/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55F70F4B" w:rsidR="73D8D3AF">
        <w:rPr>
          <w:sz w:val="22"/>
          <w:szCs w:val="22"/>
        </w:rPr>
        <w:t>Gestione Catalogo: Interfaccia per inserire, modificare o disattivare modelli di auto, brand, nuovi colori a listino e pacchetti optional.</w:t>
      </w:r>
    </w:p>
    <w:p w:rsidR="55F70F4B" w:rsidRDefault="55F70F4B" w14:paraId="4B1355BC" w14:textId="47284664"/>
    <w:p w:rsidR="002905EF" w:rsidP="002905EF" w:rsidRDefault="002905EF" w14:paraId="647B4973" w14:textId="2891C2A2">
      <w:pPr>
        <w:spacing w:after="0" w:line="240" w:lineRule="auto"/>
        <w:rPr>
          <w:rFonts w:ascii="Lato" w:hAnsi="Lato" w:eastAsia="Calibri" w:cs="Calibri Light"/>
          <w:b/>
          <w:bCs/>
          <w:color w:val="006699"/>
          <w:sz w:val="32"/>
          <w:szCs w:val="32"/>
        </w:rPr>
      </w:pPr>
      <w:r>
        <w:rPr>
          <w:rFonts w:ascii="Lato" w:hAnsi="Lato" w:eastAsia="Calibri" w:cs="Calibri Light"/>
          <w:b/>
          <w:bCs/>
          <w:color w:val="006699"/>
          <w:sz w:val="32"/>
          <w:szCs w:val="32"/>
        </w:rPr>
        <w:t>Soluzioni</w:t>
      </w:r>
    </w:p>
    <w:p w:rsidRPr="00363A84" w:rsidR="002905EF" w:rsidP="002905EF" w:rsidRDefault="002905EF" w14:paraId="68BD9ECF" w14:textId="77777777">
      <w:pPr>
        <w:spacing w:after="0" w:line="240" w:lineRule="auto"/>
        <w:rPr>
          <w:rFonts w:ascii="Lato" w:hAnsi="Lato" w:eastAsia="Calibri" w:cs="Calibri Light"/>
          <w:b/>
          <w:bCs/>
          <w:color w:val="006699"/>
        </w:rPr>
      </w:pPr>
    </w:p>
    <w:p w:rsidRPr="001303C5" w:rsidR="001303C5" w:rsidP="001303C5" w:rsidRDefault="001303C5" w14:paraId="687BC4D9" w14:textId="73EF162F">
      <w:r w:rsidR="1ADCC202">
        <w:rPr/>
        <w:t>Per supportare la gestione dell</w:t>
      </w:r>
      <w:r w:rsidR="7D9383DC">
        <w:rPr/>
        <w:t>a webapp</w:t>
      </w:r>
      <w:r w:rsidR="1ADCC202">
        <w:rPr/>
        <w:t>, è necessario:</w:t>
      </w:r>
    </w:p>
    <w:p w:rsidRPr="00F24752" w:rsidR="002905EF" w:rsidP="002905EF" w:rsidRDefault="001303C5" w14:paraId="1F22C2CF" w14:textId="0218699C">
      <w:pPr>
        <w:pStyle w:val="Paragrafoelenco"/>
        <w:numPr>
          <w:ilvl w:val="0"/>
          <w:numId w:val="1"/>
        </w:numPr>
        <w:rPr>
          <w:b w:val="1"/>
          <w:bCs w:val="1"/>
        </w:rPr>
      </w:pPr>
      <w:r w:rsidRPr="55F70F4B" w:rsidR="1ADCC202">
        <w:rPr>
          <w:b w:val="1"/>
          <w:bCs w:val="1"/>
        </w:rPr>
        <w:t>Base Dati</w:t>
      </w:r>
      <w:r w:rsidRPr="55F70F4B" w:rsidR="665BDBD6">
        <w:rPr>
          <w:b w:val="1"/>
          <w:bCs w:val="1"/>
        </w:rPr>
        <w:t xml:space="preserve"> &amp; Architettura</w:t>
      </w:r>
      <w:r w:rsidRPr="55F70F4B" w:rsidR="1ADCC202">
        <w:rPr>
          <w:b w:val="1"/>
          <w:bCs w:val="1"/>
        </w:rPr>
        <w:t xml:space="preserve"> </w:t>
      </w:r>
    </w:p>
    <w:p w:rsidR="001303C5" w:rsidP="55F70F4B" w:rsidRDefault="001303C5" w14:paraId="62B5CF82" w14:textId="069CF61A">
      <w:pPr>
        <w:pStyle w:val="Paragrafoelenco"/>
        <w:numPr>
          <w:ilvl w:val="0"/>
          <w:numId w:val="4"/>
        </w:numPr>
        <w:rPr/>
      </w:pPr>
      <w:r w:rsidR="1ADCC202">
        <w:rPr/>
        <w:t>Crea</w:t>
      </w:r>
      <w:r w:rsidR="742B9E97">
        <w:rPr/>
        <w:t>zion</w:t>
      </w:r>
      <w:r w:rsidR="1ADCC202">
        <w:rPr/>
        <w:t>e</w:t>
      </w:r>
      <w:r w:rsidR="13908D97">
        <w:rPr/>
        <w:t xml:space="preserve"> </w:t>
      </w:r>
      <w:r w:rsidR="7BA36D43">
        <w:rPr/>
        <w:t>DB relazionale, viste per il catalogo, configurazione delle tabelle e vincoli di integrità referenziale.</w:t>
      </w:r>
    </w:p>
    <w:p w:rsidR="7BA36D43" w:rsidP="55F70F4B" w:rsidRDefault="7BA36D43" w14:paraId="30B1E1BE" w14:textId="7611C6B8">
      <w:pPr>
        <w:pStyle w:val="Paragrafoelenco"/>
        <w:numPr>
          <w:ilvl w:val="0"/>
          <w:numId w:val="1"/>
        </w:numPr>
        <w:rPr>
          <w:b w:val="1"/>
          <w:bCs w:val="1"/>
        </w:rPr>
      </w:pPr>
      <w:r w:rsidRPr="55F70F4B" w:rsidR="7BA36D43">
        <w:rPr>
          <w:b w:val="1"/>
          <w:bCs w:val="1"/>
        </w:rPr>
        <w:t xml:space="preserve">Sviluppo API &amp; Logica </w:t>
      </w:r>
    </w:p>
    <w:p w:rsidR="7BA36D43" w:rsidP="55F70F4B" w:rsidRDefault="7BA36D43" w14:paraId="25C2941D" w14:textId="34A2D123">
      <w:pPr>
        <w:pStyle w:val="Paragrafoelenco"/>
        <w:numPr>
          <w:ilvl w:val="0"/>
          <w:numId w:val="9"/>
        </w:numPr>
        <w:rPr>
          <w:b w:val="0"/>
          <w:bCs w:val="0"/>
        </w:rPr>
      </w:pPr>
      <w:r w:rsidR="7BA36D43">
        <w:rPr>
          <w:b w:val="0"/>
          <w:bCs w:val="0"/>
        </w:rPr>
        <w:t>Implementazione degli endpoint di autenticazione, calcolo del prezzo, sottomissione richieste e motore di cambio stato.</w:t>
      </w:r>
    </w:p>
    <w:p w:rsidR="7BA36D43" w:rsidP="55F70F4B" w:rsidRDefault="7BA36D43" w14:paraId="59064EC2" w14:textId="7F0F06AE">
      <w:pPr>
        <w:pStyle w:val="Paragrafoelenco"/>
        <w:numPr>
          <w:ilvl w:val="0"/>
          <w:numId w:val="1"/>
        </w:numPr>
        <w:rPr>
          <w:b w:val="1"/>
          <w:bCs w:val="1"/>
        </w:rPr>
      </w:pPr>
      <w:r w:rsidRPr="55F70F4B" w:rsidR="7BA36D43">
        <w:rPr>
          <w:b w:val="1"/>
          <w:bCs w:val="1"/>
        </w:rPr>
        <w:t xml:space="preserve">Interfaccia Utente UI/UX </w:t>
      </w:r>
    </w:p>
    <w:p w:rsidR="7BA36D43" w:rsidP="55F70F4B" w:rsidRDefault="7BA36D43" w14:paraId="7DE46F4B" w14:textId="6035EA90">
      <w:pPr>
        <w:pStyle w:val="Paragrafoelenco"/>
        <w:numPr>
          <w:ilvl w:val="0"/>
          <w:numId w:val="10"/>
        </w:numPr>
        <w:rPr>
          <w:b w:val="0"/>
          <w:bCs w:val="0"/>
        </w:rPr>
      </w:pPr>
      <w:r w:rsidR="7BA36D43">
        <w:rPr>
          <w:b w:val="0"/>
          <w:bCs w:val="0"/>
        </w:rPr>
        <w:t xml:space="preserve">Sviluppo del </w:t>
      </w:r>
      <w:r w:rsidR="7BA36D43">
        <w:rPr>
          <w:b w:val="0"/>
          <w:bCs w:val="0"/>
        </w:rPr>
        <w:t>frontend</w:t>
      </w:r>
      <w:r w:rsidR="7BA36D43">
        <w:rPr>
          <w:b w:val="0"/>
          <w:bCs w:val="0"/>
        </w:rPr>
        <w:t xml:space="preserve"> della vetrina, del configuratore interattivo e della dashboard operatore per l’approvazione delle richieste.</w:t>
      </w:r>
    </w:p>
    <w:p w:rsidR="002905EF" w:rsidP="55F70F4B" w:rsidRDefault="002905EF" w14:paraId="274CB794" w14:textId="53017F3C">
      <w:pPr>
        <w:pStyle w:val="Normale"/>
        <w:ind w:left="1416"/>
      </w:pPr>
    </w:p>
    <w:p w:rsidR="002905EF" w:rsidP="55F70F4B" w:rsidRDefault="002905EF" w14:paraId="25C6ABAF" w14:textId="2108CCE4">
      <w:pPr>
        <w:spacing w:after="0" w:line="240" w:lineRule="auto"/>
        <w:rPr>
          <w:rFonts w:ascii="Lato" w:hAnsi="Lato" w:eastAsia="Calibri" w:cs="Calibri Light"/>
          <w:b w:val="1"/>
          <w:bCs w:val="1"/>
          <w:color w:val="006699"/>
          <w:sz w:val="32"/>
          <w:szCs w:val="32"/>
        </w:rPr>
      </w:pPr>
      <w:r w:rsidRPr="55F70F4B" w:rsidR="7916C9FE">
        <w:rPr>
          <w:rFonts w:ascii="Lato" w:hAnsi="Lato" w:eastAsia="Calibri" w:cs="Calibri Light"/>
          <w:b w:val="1"/>
          <w:bCs w:val="1"/>
          <w:color w:val="006699"/>
          <w:sz w:val="32"/>
          <w:szCs w:val="32"/>
        </w:rPr>
        <w:t>Tecnologie da Utilizzare</w:t>
      </w:r>
    </w:p>
    <w:p w:rsidR="002905EF" w:rsidP="55F70F4B" w:rsidRDefault="002905EF" w14:paraId="14311D1E" w14:textId="5705D66D">
      <w:pPr>
        <w:pStyle w:val="Paragrafoelenco"/>
        <w:numPr>
          <w:ilvl w:val="0"/>
          <w:numId w:val="6"/>
        </w:numPr>
        <w:spacing w:after="0" w:line="240" w:lineRule="auto"/>
        <w:rPr>
          <w:sz w:val="32"/>
          <w:szCs w:val="32"/>
        </w:rPr>
      </w:pPr>
      <w:r w:rsidRPr="55F70F4B" w:rsidR="72FBAAB3">
        <w:rPr>
          <w:sz w:val="28"/>
          <w:szCs w:val="28"/>
        </w:rPr>
        <w:t>Frontend</w:t>
      </w:r>
      <w:r w:rsidRPr="55F70F4B" w:rsidR="72FBAAB3">
        <w:rPr>
          <w:sz w:val="28"/>
          <w:szCs w:val="28"/>
        </w:rPr>
        <w:t xml:space="preserve"> (Interfaccia Utente &amp; Vetrina)</w:t>
      </w:r>
    </w:p>
    <w:p w:rsidR="002905EF" w:rsidP="55F70F4B" w:rsidRDefault="002905EF" w14:paraId="25518874" w14:textId="79DEA23C">
      <w:pPr>
        <w:pStyle w:val="Normale"/>
        <w:spacing w:after="0" w:line="240" w:lineRule="auto"/>
      </w:pPr>
      <w:r w:rsidR="1B334834">
        <w:rPr/>
        <w:t xml:space="preserve"> </w:t>
      </w:r>
      <w:r>
        <w:tab/>
      </w:r>
      <w:r w:rsidR="1B334834">
        <w:rPr/>
        <w:t xml:space="preserve">Tecnologia: HTML, CSS e </w:t>
      </w:r>
      <w:r w:rsidR="1B334834">
        <w:rPr/>
        <w:t>Javascript</w:t>
      </w:r>
    </w:p>
    <w:p w:rsidR="002905EF" w:rsidP="55F70F4B" w:rsidRDefault="002905EF" w14:paraId="42E9F321" w14:textId="07C57C9C">
      <w:pPr>
        <w:pStyle w:val="Normale"/>
        <w:spacing w:after="0" w:line="240" w:lineRule="auto"/>
      </w:pPr>
      <w:r w:rsidR="3C5CCED6">
        <w:rPr/>
        <w:t xml:space="preserve">               Libreria Grafica: Bootstrap</w:t>
      </w:r>
    </w:p>
    <w:p w:rsidR="002905EF" w:rsidP="55F70F4B" w:rsidRDefault="002905EF" w14:paraId="7262BF4B" w14:textId="2D8C851F">
      <w:pPr>
        <w:pStyle w:val="Normale"/>
        <w:spacing w:after="0" w:line="240" w:lineRule="auto"/>
      </w:pPr>
    </w:p>
    <w:p w:rsidR="002905EF" w:rsidP="55F70F4B" w:rsidRDefault="002905EF" w14:paraId="1B9C5779" w14:textId="5A93DABA">
      <w:pPr>
        <w:pStyle w:val="Paragrafoelenco"/>
        <w:numPr>
          <w:ilvl w:val="0"/>
          <w:numId w:val="6"/>
        </w:numPr>
        <w:spacing w:after="0" w:line="240" w:lineRule="auto"/>
        <w:rPr>
          <w:sz w:val="28"/>
          <w:szCs w:val="28"/>
        </w:rPr>
      </w:pPr>
      <w:r w:rsidRPr="55F70F4B" w:rsidR="33238F94">
        <w:rPr>
          <w:sz w:val="28"/>
          <w:szCs w:val="28"/>
        </w:rPr>
        <w:t>Backend</w:t>
      </w:r>
      <w:r w:rsidRPr="55F70F4B" w:rsidR="5D95BAD4">
        <w:rPr>
          <w:sz w:val="28"/>
          <w:szCs w:val="28"/>
        </w:rPr>
        <w:t xml:space="preserve">/Database </w:t>
      </w:r>
      <w:r w:rsidRPr="55F70F4B" w:rsidR="33238F94">
        <w:rPr>
          <w:sz w:val="28"/>
          <w:szCs w:val="28"/>
        </w:rPr>
        <w:t>(Logica</w:t>
      </w:r>
      <w:r w:rsidRPr="55F70F4B" w:rsidR="0163008F">
        <w:rPr>
          <w:sz w:val="28"/>
          <w:szCs w:val="28"/>
        </w:rPr>
        <w:t>,</w:t>
      </w:r>
      <w:r w:rsidRPr="55F70F4B" w:rsidR="33238F94">
        <w:rPr>
          <w:sz w:val="28"/>
          <w:szCs w:val="28"/>
        </w:rPr>
        <w:t xml:space="preserve"> API</w:t>
      </w:r>
      <w:r w:rsidRPr="55F70F4B" w:rsidR="3F33029A">
        <w:rPr>
          <w:sz w:val="28"/>
          <w:szCs w:val="28"/>
        </w:rPr>
        <w:t>, Dati</w:t>
      </w:r>
      <w:r w:rsidRPr="55F70F4B" w:rsidR="33238F94">
        <w:rPr>
          <w:sz w:val="28"/>
          <w:szCs w:val="28"/>
        </w:rPr>
        <w:t>)</w:t>
      </w:r>
    </w:p>
    <w:p w:rsidR="002905EF" w:rsidP="55F70F4B" w:rsidRDefault="002905EF" w14:paraId="41370B15" w14:textId="753A95A5">
      <w:pPr>
        <w:pStyle w:val="Normale"/>
        <w:spacing w:after="0" w:line="240" w:lineRule="auto"/>
        <w:ind w:left="708"/>
        <w:rPr>
          <w:sz w:val="22"/>
          <w:szCs w:val="22"/>
        </w:rPr>
      </w:pPr>
      <w:r w:rsidRPr="55F70F4B" w:rsidR="1870BE5D">
        <w:rPr>
          <w:sz w:val="22"/>
          <w:szCs w:val="22"/>
        </w:rPr>
        <w:t>Tecnologia: MySQL</w:t>
      </w:r>
      <w:r w:rsidRPr="55F70F4B" w:rsidR="57A1CFD0">
        <w:rPr>
          <w:sz w:val="22"/>
          <w:szCs w:val="22"/>
        </w:rPr>
        <w:t>, Java</w:t>
      </w:r>
    </w:p>
    <w:p w:rsidR="002905EF" w:rsidP="55F70F4B" w:rsidRDefault="002905EF" w14:paraId="690A1627" w14:textId="275791B1">
      <w:pPr>
        <w:pStyle w:val="Normale"/>
        <w:spacing w:after="0" w:line="240" w:lineRule="auto"/>
        <w:ind w:left="708"/>
        <w:rPr>
          <w:sz w:val="22"/>
          <w:szCs w:val="22"/>
        </w:rPr>
      </w:pPr>
    </w:p>
    <w:p w:rsidR="002905EF" w:rsidP="55F70F4B" w:rsidRDefault="002905EF" w14:paraId="66F788F6" w14:textId="47E7A6AC">
      <w:pPr>
        <w:spacing w:after="0" w:line="240" w:lineRule="auto"/>
        <w:rPr>
          <w:rFonts w:ascii="Lato" w:hAnsi="Lato" w:eastAsia="Calibri" w:cs="Calibri Light"/>
          <w:b w:val="1"/>
          <w:bCs w:val="1"/>
          <w:color w:val="006699"/>
          <w:sz w:val="32"/>
          <w:szCs w:val="32"/>
        </w:rPr>
      </w:pPr>
      <w:r w:rsidRPr="55F70F4B" w:rsidR="2B00D348">
        <w:rPr>
          <w:rFonts w:ascii="Lato" w:hAnsi="Lato" w:eastAsia="Calibri" w:cs="Calibri Light"/>
          <w:b w:val="1"/>
          <w:bCs w:val="1"/>
          <w:color w:val="006699"/>
          <w:sz w:val="32"/>
          <w:szCs w:val="32"/>
        </w:rPr>
        <w:t>D</w:t>
      </w:r>
      <w:r w:rsidRPr="55F70F4B" w:rsidR="5C0E0A8F">
        <w:rPr>
          <w:rFonts w:ascii="Lato" w:hAnsi="Lato" w:eastAsia="Calibri" w:cs="Calibri Light"/>
          <w:b w:val="1"/>
          <w:bCs w:val="1"/>
          <w:color w:val="006699"/>
          <w:sz w:val="32"/>
          <w:szCs w:val="32"/>
        </w:rPr>
        <w:t xml:space="preserve">ATABASE </w:t>
      </w:r>
      <w:r w:rsidRPr="55F70F4B" w:rsidR="2B00D348">
        <w:rPr>
          <w:rFonts w:ascii="Lato" w:hAnsi="Lato" w:eastAsia="Calibri" w:cs="Calibri Light"/>
          <w:b w:val="1"/>
          <w:bCs w:val="1"/>
          <w:color w:val="006699"/>
          <w:sz w:val="32"/>
          <w:szCs w:val="32"/>
        </w:rPr>
        <w:t>(Entità-Attributi)</w:t>
      </w:r>
    </w:p>
    <w:p w:rsidR="002905EF" w:rsidP="55F70F4B" w:rsidRDefault="002905EF" w14:paraId="531CF510" w14:textId="3218645D">
      <w:pPr>
        <w:spacing w:after="0" w:line="240" w:lineRule="auto"/>
        <w:rPr>
          <w:rFonts w:ascii="Lato" w:hAnsi="Lato" w:eastAsia="Calibri" w:cs="Calibri Light"/>
          <w:b w:val="1"/>
          <w:bCs w:val="1"/>
          <w:color w:val="auto"/>
          <w:sz w:val="32"/>
          <w:szCs w:val="32"/>
        </w:rPr>
      </w:pPr>
    </w:p>
    <w:p w:rsidR="002905EF" w:rsidP="55F70F4B" w:rsidRDefault="002905EF" w14:paraId="1565B939" w14:textId="05EDA45A">
      <w:pPr>
        <w:spacing w:after="0" w:line="240" w:lineRule="auto"/>
        <w:rPr>
          <w:rFonts w:ascii="Lato" w:hAnsi="Lato" w:eastAsia="Calibri" w:cs="Calibri Light"/>
          <w:b w:val="1"/>
          <w:bCs w:val="1"/>
          <w:color w:val="auto"/>
          <w:sz w:val="32"/>
          <w:szCs w:val="32"/>
        </w:rPr>
      </w:pPr>
      <w:r w:rsidRPr="55F70F4B" w:rsidR="2A59471C">
        <w:rPr>
          <w:rFonts w:ascii="Lato" w:hAnsi="Lato" w:eastAsia="Calibri" w:cs="Calibri Light"/>
          <w:b w:val="1"/>
          <w:bCs w:val="1"/>
          <w:color w:val="auto"/>
          <w:sz w:val="32"/>
          <w:szCs w:val="32"/>
        </w:rPr>
        <w:t>CLIENTE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210"/>
        <w:gridCol w:w="3210"/>
        <w:gridCol w:w="3338"/>
      </w:tblGrid>
      <w:tr w:rsidR="55F70F4B" w:rsidTr="55F70F4B" w14:paraId="61AEAE75">
        <w:trPr>
          <w:trHeight w:val="300"/>
        </w:trPr>
        <w:tc>
          <w:tcPr>
            <w:tcW w:w="3210" w:type="dxa"/>
            <w:tcMar/>
          </w:tcPr>
          <w:p w:rsidR="2A59471C" w:rsidP="55F70F4B" w:rsidRDefault="2A59471C" w14:paraId="4BD8DD83" w14:textId="4ABD850E">
            <w:pPr>
              <w:pStyle w:val="Normale"/>
              <w:rPr>
                <w:b w:val="1"/>
                <w:bCs w:val="1"/>
                <w:sz w:val="28"/>
                <w:szCs w:val="28"/>
              </w:rPr>
            </w:pPr>
            <w:r w:rsidRPr="55F70F4B" w:rsidR="2A59471C">
              <w:rPr>
                <w:b w:val="1"/>
                <w:bCs w:val="1"/>
                <w:sz w:val="28"/>
                <w:szCs w:val="28"/>
              </w:rPr>
              <w:t>Attributo</w:t>
            </w:r>
          </w:p>
        </w:tc>
        <w:tc>
          <w:tcPr>
            <w:tcW w:w="3210" w:type="dxa"/>
            <w:tcMar/>
          </w:tcPr>
          <w:p w:rsidR="2A59471C" w:rsidP="55F70F4B" w:rsidRDefault="2A59471C" w14:paraId="591CFA59" w14:textId="60687D81">
            <w:pPr>
              <w:pStyle w:val="Normale"/>
              <w:rPr>
                <w:b w:val="1"/>
                <w:bCs w:val="1"/>
                <w:sz w:val="28"/>
                <w:szCs w:val="28"/>
              </w:rPr>
            </w:pPr>
            <w:r w:rsidRPr="55F70F4B" w:rsidR="2A59471C">
              <w:rPr>
                <w:b w:val="1"/>
                <w:bCs w:val="1"/>
                <w:sz w:val="28"/>
                <w:szCs w:val="28"/>
              </w:rPr>
              <w:t>Tipo di Dato</w:t>
            </w:r>
          </w:p>
        </w:tc>
        <w:tc>
          <w:tcPr>
            <w:tcW w:w="3338" w:type="dxa"/>
            <w:tcMar/>
          </w:tcPr>
          <w:p w:rsidR="2A59471C" w:rsidP="55F70F4B" w:rsidRDefault="2A59471C" w14:paraId="691870BC" w14:textId="7D633597">
            <w:pPr>
              <w:pStyle w:val="Normale"/>
              <w:rPr>
                <w:b w:val="1"/>
                <w:bCs w:val="1"/>
                <w:sz w:val="28"/>
                <w:szCs w:val="28"/>
              </w:rPr>
            </w:pPr>
            <w:r w:rsidRPr="55F70F4B" w:rsidR="2A59471C">
              <w:rPr>
                <w:b w:val="1"/>
                <w:bCs w:val="1"/>
                <w:sz w:val="28"/>
                <w:szCs w:val="28"/>
              </w:rPr>
              <w:t>Vincoli/Note</w:t>
            </w:r>
          </w:p>
        </w:tc>
      </w:tr>
      <w:tr w:rsidR="55F70F4B" w:rsidTr="55F70F4B" w14:paraId="669718A3">
        <w:trPr>
          <w:trHeight w:val="300"/>
        </w:trPr>
        <w:tc>
          <w:tcPr>
            <w:tcW w:w="3210" w:type="dxa"/>
            <w:tcMar/>
          </w:tcPr>
          <w:p w:rsidR="2A59471C" w:rsidP="55F70F4B" w:rsidRDefault="2A59471C" w14:paraId="1E337C2D" w14:textId="18F89FDD">
            <w:pPr>
              <w:pStyle w:val="Normale"/>
              <w:rPr>
                <w:b w:val="0"/>
                <w:bCs w:val="0"/>
                <w:sz w:val="22"/>
                <w:szCs w:val="22"/>
              </w:rPr>
            </w:pPr>
            <w:r w:rsidRPr="55F70F4B" w:rsidR="2A59471C">
              <w:rPr>
                <w:b w:val="0"/>
                <w:bCs w:val="0"/>
                <w:sz w:val="22"/>
                <w:szCs w:val="22"/>
              </w:rPr>
              <w:t>IDCliente</w:t>
            </w:r>
            <w:r w:rsidRPr="55F70F4B" w:rsidR="2A59471C">
              <w:rPr>
                <w:b w:val="0"/>
                <w:bCs w:val="0"/>
                <w:sz w:val="22"/>
                <w:szCs w:val="22"/>
              </w:rPr>
              <w:t>(PK)</w:t>
            </w:r>
          </w:p>
        </w:tc>
        <w:tc>
          <w:tcPr>
            <w:tcW w:w="3210" w:type="dxa"/>
            <w:tcMar/>
          </w:tcPr>
          <w:p w:rsidR="2A59471C" w:rsidP="55F70F4B" w:rsidRDefault="2A59471C" w14:paraId="4A654366" w14:textId="0AA77754">
            <w:pPr>
              <w:pStyle w:val="Normale"/>
              <w:rPr>
                <w:b w:val="0"/>
                <w:bCs w:val="0"/>
                <w:sz w:val="22"/>
                <w:szCs w:val="22"/>
              </w:rPr>
            </w:pPr>
            <w:r w:rsidRPr="55F70F4B" w:rsidR="2A59471C">
              <w:rPr>
                <w:b w:val="0"/>
                <w:bCs w:val="0"/>
                <w:sz w:val="22"/>
                <w:szCs w:val="22"/>
              </w:rPr>
              <w:t>INT</w:t>
            </w:r>
          </w:p>
        </w:tc>
        <w:tc>
          <w:tcPr>
            <w:tcW w:w="3338" w:type="dxa"/>
            <w:tcMar/>
          </w:tcPr>
          <w:p w:rsidR="2A59471C" w:rsidP="55F70F4B" w:rsidRDefault="2A59471C" w14:paraId="19EB0E26" w14:textId="4FE07A5F">
            <w:pPr>
              <w:pStyle w:val="Normale"/>
              <w:rPr>
                <w:b w:val="0"/>
                <w:bCs w:val="0"/>
                <w:sz w:val="22"/>
                <w:szCs w:val="22"/>
              </w:rPr>
            </w:pPr>
            <w:r w:rsidRPr="55F70F4B" w:rsidR="2A59471C">
              <w:rPr>
                <w:b w:val="0"/>
                <w:bCs w:val="0"/>
                <w:sz w:val="22"/>
                <w:szCs w:val="22"/>
              </w:rPr>
              <w:t>Auto Increment</w:t>
            </w:r>
          </w:p>
        </w:tc>
      </w:tr>
      <w:tr w:rsidR="55F70F4B" w:rsidTr="55F70F4B" w14:paraId="4F7065D5">
        <w:trPr>
          <w:trHeight w:val="300"/>
        </w:trPr>
        <w:tc>
          <w:tcPr>
            <w:tcW w:w="3210" w:type="dxa"/>
            <w:tcMar/>
          </w:tcPr>
          <w:p w:rsidR="2A59471C" w:rsidP="55F70F4B" w:rsidRDefault="2A59471C" w14:paraId="348774D2" w14:textId="46E8A4DD">
            <w:pPr>
              <w:pStyle w:val="Normale"/>
              <w:rPr>
                <w:b w:val="0"/>
                <w:bCs w:val="0"/>
                <w:sz w:val="22"/>
                <w:szCs w:val="22"/>
              </w:rPr>
            </w:pPr>
            <w:r w:rsidRPr="55F70F4B" w:rsidR="2A59471C">
              <w:rPr>
                <w:b w:val="0"/>
                <w:bCs w:val="0"/>
                <w:sz w:val="22"/>
                <w:szCs w:val="22"/>
              </w:rPr>
              <w:t>Nome</w:t>
            </w:r>
          </w:p>
        </w:tc>
        <w:tc>
          <w:tcPr>
            <w:tcW w:w="3210" w:type="dxa"/>
            <w:tcMar/>
          </w:tcPr>
          <w:p w:rsidR="2A59471C" w:rsidP="55F70F4B" w:rsidRDefault="2A59471C" w14:paraId="7109B823" w14:textId="3A203FAA">
            <w:pPr>
              <w:pStyle w:val="Normale"/>
              <w:rPr>
                <w:b w:val="0"/>
                <w:bCs w:val="0"/>
                <w:sz w:val="22"/>
                <w:szCs w:val="22"/>
              </w:rPr>
            </w:pPr>
            <w:r w:rsidRPr="55F70F4B" w:rsidR="2A59471C">
              <w:rPr>
                <w:b w:val="0"/>
                <w:bCs w:val="0"/>
                <w:sz w:val="22"/>
                <w:szCs w:val="22"/>
              </w:rPr>
              <w:t>VARCHAR(</w:t>
            </w:r>
            <w:r w:rsidRPr="55F70F4B" w:rsidR="2A59471C">
              <w:rPr>
                <w:b w:val="0"/>
                <w:bCs w:val="0"/>
                <w:sz w:val="22"/>
                <w:szCs w:val="22"/>
              </w:rPr>
              <w:t>50)</w:t>
            </w:r>
          </w:p>
        </w:tc>
        <w:tc>
          <w:tcPr>
            <w:tcW w:w="3338" w:type="dxa"/>
            <w:tcMar/>
          </w:tcPr>
          <w:p w:rsidR="2A59471C" w:rsidP="55F70F4B" w:rsidRDefault="2A59471C" w14:paraId="6424C5AC" w14:textId="4E61FF6C">
            <w:pPr>
              <w:pStyle w:val="Normale"/>
              <w:rPr>
                <w:b w:val="0"/>
                <w:bCs w:val="0"/>
                <w:sz w:val="22"/>
                <w:szCs w:val="22"/>
              </w:rPr>
            </w:pPr>
            <w:r w:rsidRPr="55F70F4B" w:rsidR="2A59471C">
              <w:rPr>
                <w:b w:val="0"/>
                <w:bCs w:val="0"/>
                <w:sz w:val="22"/>
                <w:szCs w:val="22"/>
              </w:rPr>
              <w:t>NOT NULL</w:t>
            </w:r>
          </w:p>
        </w:tc>
      </w:tr>
      <w:tr w:rsidR="55F70F4B" w:rsidTr="55F70F4B" w14:paraId="29F04F82">
        <w:trPr>
          <w:trHeight w:val="300"/>
        </w:trPr>
        <w:tc>
          <w:tcPr>
            <w:tcW w:w="3210" w:type="dxa"/>
            <w:tcMar/>
          </w:tcPr>
          <w:p w:rsidR="2A59471C" w:rsidP="55F70F4B" w:rsidRDefault="2A59471C" w14:paraId="31367273" w14:textId="297030A1">
            <w:pPr>
              <w:pStyle w:val="Normale"/>
              <w:rPr>
                <w:b w:val="0"/>
                <w:bCs w:val="0"/>
                <w:sz w:val="22"/>
                <w:szCs w:val="22"/>
              </w:rPr>
            </w:pPr>
            <w:r w:rsidRPr="55F70F4B" w:rsidR="2A59471C">
              <w:rPr>
                <w:b w:val="0"/>
                <w:bCs w:val="0"/>
                <w:sz w:val="22"/>
                <w:szCs w:val="22"/>
              </w:rPr>
              <w:t>Cognome</w:t>
            </w:r>
          </w:p>
        </w:tc>
        <w:tc>
          <w:tcPr>
            <w:tcW w:w="3210" w:type="dxa"/>
            <w:tcMar/>
          </w:tcPr>
          <w:p w:rsidR="2A59471C" w:rsidP="55F70F4B" w:rsidRDefault="2A59471C" w14:paraId="1E93C69B" w14:textId="7CC023B8">
            <w:pPr>
              <w:pStyle w:val="Normale"/>
              <w:rPr>
                <w:b w:val="0"/>
                <w:bCs w:val="0"/>
                <w:sz w:val="22"/>
                <w:szCs w:val="22"/>
              </w:rPr>
            </w:pPr>
            <w:r w:rsidRPr="55F70F4B" w:rsidR="2A59471C">
              <w:rPr>
                <w:b w:val="0"/>
                <w:bCs w:val="0"/>
                <w:sz w:val="22"/>
                <w:szCs w:val="22"/>
              </w:rPr>
              <w:t>VARCHAR(</w:t>
            </w:r>
            <w:r w:rsidRPr="55F70F4B" w:rsidR="2A59471C">
              <w:rPr>
                <w:b w:val="0"/>
                <w:bCs w:val="0"/>
                <w:sz w:val="22"/>
                <w:szCs w:val="22"/>
              </w:rPr>
              <w:t>50)</w:t>
            </w:r>
          </w:p>
        </w:tc>
        <w:tc>
          <w:tcPr>
            <w:tcW w:w="3338" w:type="dxa"/>
            <w:tcMar/>
          </w:tcPr>
          <w:p w:rsidR="2A59471C" w:rsidP="55F70F4B" w:rsidRDefault="2A59471C" w14:paraId="6FE44902" w14:textId="2F5A5CFC">
            <w:pPr>
              <w:pStyle w:val="Normale"/>
              <w:rPr>
                <w:b w:val="0"/>
                <w:bCs w:val="0"/>
                <w:sz w:val="22"/>
                <w:szCs w:val="22"/>
              </w:rPr>
            </w:pPr>
            <w:r w:rsidRPr="55F70F4B" w:rsidR="2A59471C">
              <w:rPr>
                <w:b w:val="0"/>
                <w:bCs w:val="0"/>
                <w:sz w:val="22"/>
                <w:szCs w:val="22"/>
              </w:rPr>
              <w:t>NOT NULL</w:t>
            </w:r>
          </w:p>
        </w:tc>
      </w:tr>
      <w:tr w:rsidR="55F70F4B" w:rsidTr="55F70F4B" w14:paraId="7472C0A3">
        <w:trPr>
          <w:trHeight w:val="300"/>
        </w:trPr>
        <w:tc>
          <w:tcPr>
            <w:tcW w:w="3210" w:type="dxa"/>
            <w:tcMar/>
          </w:tcPr>
          <w:p w:rsidR="2A59471C" w:rsidP="55F70F4B" w:rsidRDefault="2A59471C" w14:paraId="020E64DF" w14:textId="47D3F48A">
            <w:pPr>
              <w:pStyle w:val="Normale"/>
              <w:rPr>
                <w:b w:val="0"/>
                <w:bCs w:val="0"/>
                <w:sz w:val="22"/>
                <w:szCs w:val="22"/>
              </w:rPr>
            </w:pPr>
            <w:r w:rsidRPr="55F70F4B" w:rsidR="2A59471C">
              <w:rPr>
                <w:b w:val="0"/>
                <w:bCs w:val="0"/>
                <w:sz w:val="22"/>
                <w:szCs w:val="22"/>
              </w:rPr>
              <w:t>CodiceFiscale</w:t>
            </w:r>
          </w:p>
        </w:tc>
        <w:tc>
          <w:tcPr>
            <w:tcW w:w="3210" w:type="dxa"/>
            <w:tcMar/>
          </w:tcPr>
          <w:p w:rsidR="2A59471C" w:rsidP="55F70F4B" w:rsidRDefault="2A59471C" w14:paraId="23AFE0E5" w14:textId="1B0A65D5">
            <w:pPr>
              <w:pStyle w:val="Normale"/>
              <w:rPr>
                <w:b w:val="0"/>
                <w:bCs w:val="0"/>
                <w:sz w:val="22"/>
                <w:szCs w:val="22"/>
              </w:rPr>
            </w:pPr>
            <w:r w:rsidRPr="55F70F4B" w:rsidR="2A59471C">
              <w:rPr>
                <w:b w:val="0"/>
                <w:bCs w:val="0"/>
                <w:sz w:val="22"/>
                <w:szCs w:val="22"/>
              </w:rPr>
              <w:t>CHAR(</w:t>
            </w:r>
            <w:r w:rsidRPr="55F70F4B" w:rsidR="2A59471C">
              <w:rPr>
                <w:b w:val="0"/>
                <w:bCs w:val="0"/>
                <w:sz w:val="22"/>
                <w:szCs w:val="22"/>
              </w:rPr>
              <w:t>16)</w:t>
            </w:r>
          </w:p>
        </w:tc>
        <w:tc>
          <w:tcPr>
            <w:tcW w:w="3338" w:type="dxa"/>
            <w:tcMar/>
          </w:tcPr>
          <w:p w:rsidR="2A59471C" w:rsidP="55F70F4B" w:rsidRDefault="2A59471C" w14:paraId="7AAED1DE" w14:textId="059182A4">
            <w:pPr>
              <w:pStyle w:val="Normale"/>
              <w:rPr>
                <w:b w:val="0"/>
                <w:bCs w:val="0"/>
                <w:sz w:val="22"/>
                <w:szCs w:val="22"/>
              </w:rPr>
            </w:pPr>
            <w:r w:rsidRPr="55F70F4B" w:rsidR="2A59471C">
              <w:rPr>
                <w:b w:val="0"/>
                <w:bCs w:val="0"/>
                <w:sz w:val="22"/>
                <w:szCs w:val="22"/>
              </w:rPr>
              <w:t>NOT NULL, UNIQUE</w:t>
            </w:r>
          </w:p>
        </w:tc>
      </w:tr>
      <w:tr w:rsidR="55F70F4B" w:rsidTr="55F70F4B" w14:paraId="35A357D6">
        <w:trPr>
          <w:trHeight w:val="300"/>
        </w:trPr>
        <w:tc>
          <w:tcPr>
            <w:tcW w:w="3210" w:type="dxa"/>
            <w:tcMar/>
          </w:tcPr>
          <w:p w:rsidR="2A59471C" w:rsidP="55F70F4B" w:rsidRDefault="2A59471C" w14:paraId="6F6E7EF2" w14:textId="026A6D85">
            <w:pPr>
              <w:pStyle w:val="Normale"/>
              <w:rPr>
                <w:b w:val="0"/>
                <w:bCs w:val="0"/>
                <w:sz w:val="22"/>
                <w:szCs w:val="22"/>
              </w:rPr>
            </w:pPr>
            <w:r w:rsidRPr="55F70F4B" w:rsidR="2A59471C">
              <w:rPr>
                <w:b w:val="0"/>
                <w:bCs w:val="0"/>
                <w:sz w:val="22"/>
                <w:szCs w:val="22"/>
              </w:rPr>
              <w:t>Indirizzo</w:t>
            </w:r>
          </w:p>
        </w:tc>
        <w:tc>
          <w:tcPr>
            <w:tcW w:w="3210" w:type="dxa"/>
            <w:tcMar/>
          </w:tcPr>
          <w:p w:rsidR="2A59471C" w:rsidP="55F70F4B" w:rsidRDefault="2A59471C" w14:paraId="39C3E476" w14:textId="77BBE1C8">
            <w:pPr>
              <w:pStyle w:val="Normale"/>
              <w:rPr>
                <w:b w:val="0"/>
                <w:bCs w:val="0"/>
                <w:sz w:val="22"/>
                <w:szCs w:val="22"/>
              </w:rPr>
            </w:pPr>
            <w:r w:rsidRPr="55F70F4B" w:rsidR="2A59471C">
              <w:rPr>
                <w:b w:val="0"/>
                <w:bCs w:val="0"/>
                <w:sz w:val="22"/>
                <w:szCs w:val="22"/>
              </w:rPr>
              <w:t>VARCHAR(</w:t>
            </w:r>
            <w:r w:rsidRPr="55F70F4B" w:rsidR="2A59471C">
              <w:rPr>
                <w:b w:val="0"/>
                <w:bCs w:val="0"/>
                <w:sz w:val="22"/>
                <w:szCs w:val="22"/>
              </w:rPr>
              <w:t>50)</w:t>
            </w:r>
          </w:p>
        </w:tc>
        <w:tc>
          <w:tcPr>
            <w:tcW w:w="3338" w:type="dxa"/>
            <w:tcMar/>
          </w:tcPr>
          <w:p w:rsidR="2A59471C" w:rsidP="55F70F4B" w:rsidRDefault="2A59471C" w14:paraId="194A0FA2" w14:textId="5E7419B2">
            <w:pPr>
              <w:pStyle w:val="Normale"/>
              <w:rPr>
                <w:b w:val="0"/>
                <w:bCs w:val="0"/>
                <w:sz w:val="22"/>
                <w:szCs w:val="22"/>
              </w:rPr>
            </w:pPr>
            <w:r w:rsidRPr="55F70F4B" w:rsidR="2A59471C">
              <w:rPr>
                <w:b w:val="0"/>
                <w:bCs w:val="0"/>
                <w:sz w:val="22"/>
                <w:szCs w:val="22"/>
              </w:rPr>
              <w:t>NULL</w:t>
            </w:r>
          </w:p>
        </w:tc>
      </w:tr>
      <w:tr w:rsidR="55F70F4B" w:rsidTr="55F70F4B" w14:paraId="5521F598">
        <w:trPr>
          <w:trHeight w:val="300"/>
        </w:trPr>
        <w:tc>
          <w:tcPr>
            <w:tcW w:w="3210" w:type="dxa"/>
            <w:tcMar/>
          </w:tcPr>
          <w:p w:rsidR="2A59471C" w:rsidP="55F70F4B" w:rsidRDefault="2A59471C" w14:paraId="37968FB0" w14:textId="4BACB7DB">
            <w:pPr>
              <w:pStyle w:val="Normale"/>
              <w:rPr>
                <w:b w:val="0"/>
                <w:bCs w:val="0"/>
                <w:sz w:val="22"/>
                <w:szCs w:val="22"/>
              </w:rPr>
            </w:pPr>
            <w:r w:rsidRPr="55F70F4B" w:rsidR="2A59471C">
              <w:rPr>
                <w:b w:val="0"/>
                <w:bCs w:val="0"/>
                <w:sz w:val="22"/>
                <w:szCs w:val="22"/>
              </w:rPr>
              <w:t>Email</w:t>
            </w:r>
          </w:p>
        </w:tc>
        <w:tc>
          <w:tcPr>
            <w:tcW w:w="3210" w:type="dxa"/>
            <w:tcMar/>
          </w:tcPr>
          <w:p w:rsidR="2A59471C" w:rsidP="55F70F4B" w:rsidRDefault="2A59471C" w14:paraId="19170DE7" w14:textId="2BBC6C17">
            <w:pPr>
              <w:pStyle w:val="Normale"/>
              <w:rPr>
                <w:b w:val="0"/>
                <w:bCs w:val="0"/>
                <w:sz w:val="22"/>
                <w:szCs w:val="22"/>
              </w:rPr>
            </w:pPr>
            <w:r w:rsidRPr="55F70F4B" w:rsidR="2A59471C">
              <w:rPr>
                <w:b w:val="0"/>
                <w:bCs w:val="0"/>
                <w:sz w:val="22"/>
                <w:szCs w:val="22"/>
              </w:rPr>
              <w:t>VARCHAR(100</w:t>
            </w:r>
            <w:r w:rsidRPr="55F70F4B" w:rsidR="2A59471C">
              <w:rPr>
                <w:b w:val="0"/>
                <w:bCs w:val="0"/>
                <w:sz w:val="22"/>
                <w:szCs w:val="22"/>
              </w:rPr>
              <w:t>)</w:t>
            </w:r>
          </w:p>
        </w:tc>
        <w:tc>
          <w:tcPr>
            <w:tcW w:w="3338" w:type="dxa"/>
            <w:tcMar/>
          </w:tcPr>
          <w:p w:rsidR="2A59471C" w:rsidP="55F70F4B" w:rsidRDefault="2A59471C" w14:paraId="17D34EEC" w14:textId="23E6F846">
            <w:pPr>
              <w:pStyle w:val="Normale"/>
              <w:rPr>
                <w:b w:val="0"/>
                <w:bCs w:val="0"/>
                <w:sz w:val="22"/>
                <w:szCs w:val="22"/>
              </w:rPr>
            </w:pPr>
            <w:r w:rsidRPr="55F70F4B" w:rsidR="2A59471C">
              <w:rPr>
                <w:b w:val="0"/>
                <w:bCs w:val="0"/>
                <w:sz w:val="22"/>
                <w:szCs w:val="22"/>
              </w:rPr>
              <w:t>NOT NULL, UNIQUE</w:t>
            </w:r>
          </w:p>
        </w:tc>
      </w:tr>
      <w:tr w:rsidR="55F70F4B" w:rsidTr="55F70F4B" w14:paraId="637C3878">
        <w:trPr>
          <w:trHeight w:val="300"/>
        </w:trPr>
        <w:tc>
          <w:tcPr>
            <w:tcW w:w="3210" w:type="dxa"/>
            <w:tcMar/>
          </w:tcPr>
          <w:p w:rsidR="2A59471C" w:rsidP="55F70F4B" w:rsidRDefault="2A59471C" w14:paraId="256495D4" w14:textId="41A9B448">
            <w:pPr>
              <w:pStyle w:val="Normale"/>
              <w:rPr>
                <w:b w:val="0"/>
                <w:bCs w:val="0"/>
                <w:sz w:val="22"/>
                <w:szCs w:val="22"/>
              </w:rPr>
            </w:pPr>
            <w:r w:rsidRPr="55F70F4B" w:rsidR="2A59471C">
              <w:rPr>
                <w:b w:val="0"/>
                <w:bCs w:val="0"/>
                <w:sz w:val="22"/>
                <w:szCs w:val="22"/>
              </w:rPr>
              <w:t>Password</w:t>
            </w:r>
          </w:p>
        </w:tc>
        <w:tc>
          <w:tcPr>
            <w:tcW w:w="3210" w:type="dxa"/>
            <w:tcMar/>
          </w:tcPr>
          <w:p w:rsidR="2A59471C" w:rsidP="55F70F4B" w:rsidRDefault="2A59471C" w14:paraId="2969A880" w14:textId="7B5708B5">
            <w:pPr>
              <w:pStyle w:val="Normale"/>
              <w:rPr>
                <w:b w:val="0"/>
                <w:bCs w:val="0"/>
                <w:sz w:val="22"/>
                <w:szCs w:val="22"/>
              </w:rPr>
            </w:pPr>
            <w:r w:rsidRPr="55F70F4B" w:rsidR="2A59471C">
              <w:rPr>
                <w:b w:val="0"/>
                <w:bCs w:val="0"/>
                <w:sz w:val="22"/>
                <w:szCs w:val="22"/>
              </w:rPr>
              <w:t>VARCHAR(100</w:t>
            </w:r>
            <w:r w:rsidRPr="55F70F4B" w:rsidR="2A59471C">
              <w:rPr>
                <w:b w:val="0"/>
                <w:bCs w:val="0"/>
                <w:sz w:val="22"/>
                <w:szCs w:val="22"/>
              </w:rPr>
              <w:t>)</w:t>
            </w:r>
          </w:p>
        </w:tc>
        <w:tc>
          <w:tcPr>
            <w:tcW w:w="3338" w:type="dxa"/>
            <w:tcMar/>
          </w:tcPr>
          <w:p w:rsidR="2A59471C" w:rsidP="55F70F4B" w:rsidRDefault="2A59471C" w14:paraId="3B9971FE" w14:textId="0A39F2CD">
            <w:pPr>
              <w:pStyle w:val="Normale"/>
              <w:rPr>
                <w:b w:val="0"/>
                <w:bCs w:val="0"/>
                <w:sz w:val="22"/>
                <w:szCs w:val="22"/>
              </w:rPr>
            </w:pPr>
            <w:r w:rsidRPr="55F70F4B" w:rsidR="2A59471C">
              <w:rPr>
                <w:b w:val="0"/>
                <w:bCs w:val="0"/>
                <w:sz w:val="22"/>
                <w:szCs w:val="22"/>
              </w:rPr>
              <w:t xml:space="preserve">NOT </w:t>
            </w:r>
            <w:r w:rsidRPr="55F70F4B" w:rsidR="2A59471C">
              <w:rPr>
                <w:b w:val="0"/>
                <w:bCs w:val="0"/>
                <w:sz w:val="22"/>
                <w:szCs w:val="22"/>
              </w:rPr>
              <w:t>NULL(</w:t>
            </w:r>
            <w:r w:rsidRPr="55F70F4B" w:rsidR="2A59471C">
              <w:rPr>
                <w:b w:val="0"/>
                <w:bCs w:val="0"/>
                <w:sz w:val="22"/>
                <w:szCs w:val="22"/>
              </w:rPr>
              <w:t>Stringa cifrata)</w:t>
            </w:r>
          </w:p>
        </w:tc>
      </w:tr>
      <w:tr w:rsidR="55F70F4B" w:rsidTr="55F70F4B" w14:paraId="615149BE">
        <w:trPr>
          <w:trHeight w:val="300"/>
        </w:trPr>
        <w:tc>
          <w:tcPr>
            <w:tcW w:w="3210" w:type="dxa"/>
            <w:tcMar/>
          </w:tcPr>
          <w:p w:rsidR="2A59471C" w:rsidP="55F70F4B" w:rsidRDefault="2A59471C" w14:paraId="5DE444BF" w14:textId="2FBC62D3">
            <w:pPr>
              <w:pStyle w:val="Normale"/>
              <w:rPr>
                <w:b w:val="0"/>
                <w:bCs w:val="0"/>
                <w:sz w:val="22"/>
                <w:szCs w:val="22"/>
              </w:rPr>
            </w:pPr>
            <w:r w:rsidRPr="55F70F4B" w:rsidR="2A59471C">
              <w:rPr>
                <w:b w:val="0"/>
                <w:bCs w:val="0"/>
                <w:sz w:val="22"/>
                <w:szCs w:val="22"/>
              </w:rPr>
              <w:t>DataRegistrazione</w:t>
            </w:r>
          </w:p>
        </w:tc>
        <w:tc>
          <w:tcPr>
            <w:tcW w:w="3210" w:type="dxa"/>
            <w:tcMar/>
          </w:tcPr>
          <w:p w:rsidR="2A59471C" w:rsidP="55F70F4B" w:rsidRDefault="2A59471C" w14:paraId="2F9B6092" w14:textId="03ED2111">
            <w:pPr>
              <w:pStyle w:val="Normale"/>
              <w:rPr>
                <w:b w:val="0"/>
                <w:bCs w:val="0"/>
                <w:sz w:val="22"/>
                <w:szCs w:val="22"/>
              </w:rPr>
            </w:pPr>
            <w:r w:rsidRPr="55F70F4B" w:rsidR="2A59471C">
              <w:rPr>
                <w:b w:val="0"/>
                <w:bCs w:val="0"/>
                <w:sz w:val="22"/>
                <w:szCs w:val="22"/>
              </w:rPr>
              <w:t>DATETIME</w:t>
            </w:r>
          </w:p>
        </w:tc>
        <w:tc>
          <w:tcPr>
            <w:tcW w:w="3338" w:type="dxa"/>
            <w:tcMar/>
          </w:tcPr>
          <w:p w:rsidR="2A59471C" w:rsidP="55F70F4B" w:rsidRDefault="2A59471C" w14:paraId="51B5CCCB" w14:textId="775E405D">
            <w:pPr>
              <w:pStyle w:val="Normale"/>
              <w:rPr>
                <w:b w:val="0"/>
                <w:bCs w:val="0"/>
                <w:sz w:val="22"/>
                <w:szCs w:val="22"/>
              </w:rPr>
            </w:pPr>
            <w:r w:rsidRPr="55F70F4B" w:rsidR="2A59471C">
              <w:rPr>
                <w:b w:val="0"/>
                <w:bCs w:val="0"/>
                <w:sz w:val="22"/>
                <w:szCs w:val="22"/>
              </w:rPr>
              <w:t>DEFAULT CURRENT_TIMESTAMP</w:t>
            </w:r>
          </w:p>
        </w:tc>
      </w:tr>
    </w:tbl>
    <w:p w:rsidR="002905EF" w:rsidP="55F70F4B" w:rsidRDefault="002905EF" w14:paraId="7546C59F" w14:textId="67864B11">
      <w:pPr>
        <w:pStyle w:val="Normale"/>
        <w:spacing w:after="0" w:line="240" w:lineRule="auto"/>
        <w:rPr>
          <w:sz w:val="22"/>
          <w:szCs w:val="22"/>
        </w:rPr>
      </w:pPr>
    </w:p>
    <w:p w:rsidR="002905EF" w:rsidP="55F70F4B" w:rsidRDefault="002905EF" w14:paraId="36E924C4" w14:textId="7ECDA2E5">
      <w:pPr>
        <w:spacing w:after="0" w:line="240" w:lineRule="auto"/>
        <w:rPr>
          <w:rFonts w:ascii="Lato" w:hAnsi="Lato" w:eastAsia="Calibri" w:cs="Calibri Light"/>
          <w:b w:val="1"/>
          <w:bCs w:val="1"/>
          <w:color w:val="auto"/>
          <w:sz w:val="32"/>
          <w:szCs w:val="32"/>
        </w:rPr>
      </w:pPr>
      <w:r w:rsidRPr="55F70F4B" w:rsidR="2A59471C">
        <w:rPr>
          <w:rFonts w:ascii="Lato" w:hAnsi="Lato" w:eastAsia="Calibri" w:cs="Calibri Light"/>
          <w:b w:val="1"/>
          <w:bCs w:val="1"/>
          <w:color w:val="auto"/>
          <w:sz w:val="32"/>
          <w:szCs w:val="32"/>
        </w:rPr>
        <w:t>AZIENDA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210"/>
        <w:gridCol w:w="3210"/>
        <w:gridCol w:w="3338"/>
      </w:tblGrid>
      <w:tr w:rsidR="55F70F4B" w:rsidTr="55F70F4B" w14:paraId="2B4625D5">
        <w:trPr>
          <w:trHeight w:val="300"/>
        </w:trPr>
        <w:tc>
          <w:tcPr>
            <w:tcW w:w="3210" w:type="dxa"/>
            <w:tcMar/>
          </w:tcPr>
          <w:p w:rsidR="55F70F4B" w:rsidP="55F70F4B" w:rsidRDefault="55F70F4B" w14:paraId="7895705F" w14:textId="4ABD850E">
            <w:pPr>
              <w:pStyle w:val="Normale"/>
              <w:rPr>
                <w:b w:val="1"/>
                <w:bCs w:val="1"/>
                <w:sz w:val="28"/>
                <w:szCs w:val="28"/>
              </w:rPr>
            </w:pPr>
            <w:r w:rsidRPr="55F70F4B" w:rsidR="55F70F4B">
              <w:rPr>
                <w:b w:val="1"/>
                <w:bCs w:val="1"/>
                <w:sz w:val="28"/>
                <w:szCs w:val="28"/>
              </w:rPr>
              <w:t>Attributo</w:t>
            </w:r>
          </w:p>
        </w:tc>
        <w:tc>
          <w:tcPr>
            <w:tcW w:w="3210" w:type="dxa"/>
            <w:tcMar/>
          </w:tcPr>
          <w:p w:rsidR="55F70F4B" w:rsidP="55F70F4B" w:rsidRDefault="55F70F4B" w14:paraId="25C3DEF6" w14:textId="60687D81">
            <w:pPr>
              <w:pStyle w:val="Normale"/>
              <w:rPr>
                <w:b w:val="1"/>
                <w:bCs w:val="1"/>
                <w:sz w:val="28"/>
                <w:szCs w:val="28"/>
              </w:rPr>
            </w:pPr>
            <w:r w:rsidRPr="55F70F4B" w:rsidR="55F70F4B">
              <w:rPr>
                <w:b w:val="1"/>
                <w:bCs w:val="1"/>
                <w:sz w:val="28"/>
                <w:szCs w:val="28"/>
              </w:rPr>
              <w:t>Tipo di Dato</w:t>
            </w:r>
          </w:p>
        </w:tc>
        <w:tc>
          <w:tcPr>
            <w:tcW w:w="3338" w:type="dxa"/>
            <w:tcMar/>
          </w:tcPr>
          <w:p w:rsidR="55F70F4B" w:rsidP="55F70F4B" w:rsidRDefault="55F70F4B" w14:paraId="35469B8A" w14:textId="7D633597">
            <w:pPr>
              <w:pStyle w:val="Normale"/>
              <w:rPr>
                <w:b w:val="1"/>
                <w:bCs w:val="1"/>
                <w:sz w:val="28"/>
                <w:szCs w:val="28"/>
              </w:rPr>
            </w:pPr>
            <w:r w:rsidRPr="55F70F4B" w:rsidR="55F70F4B">
              <w:rPr>
                <w:b w:val="1"/>
                <w:bCs w:val="1"/>
                <w:sz w:val="28"/>
                <w:szCs w:val="28"/>
              </w:rPr>
              <w:t>Vincoli/Note</w:t>
            </w:r>
          </w:p>
        </w:tc>
      </w:tr>
      <w:tr w:rsidR="55F70F4B" w:rsidTr="55F70F4B" w14:paraId="2BC13CD8">
        <w:trPr>
          <w:trHeight w:val="300"/>
        </w:trPr>
        <w:tc>
          <w:tcPr>
            <w:tcW w:w="3210" w:type="dxa"/>
            <w:tcMar/>
          </w:tcPr>
          <w:p w:rsidR="51147CB8" w:rsidP="55F70F4B" w:rsidRDefault="51147CB8" w14:paraId="1AD16748" w14:textId="7053F99D">
            <w:pPr>
              <w:pStyle w:val="Normale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5F70F4B" w:rsidR="51147CB8">
              <w:rPr>
                <w:b w:val="0"/>
                <w:bCs w:val="0"/>
                <w:sz w:val="22"/>
                <w:szCs w:val="22"/>
              </w:rPr>
              <w:t>PartitaIVA</w:t>
            </w:r>
            <w:r w:rsidRPr="55F70F4B" w:rsidR="51147CB8">
              <w:rPr>
                <w:b w:val="0"/>
                <w:bCs w:val="0"/>
                <w:sz w:val="22"/>
                <w:szCs w:val="22"/>
              </w:rPr>
              <w:t xml:space="preserve"> (PK)</w:t>
            </w:r>
          </w:p>
        </w:tc>
        <w:tc>
          <w:tcPr>
            <w:tcW w:w="3210" w:type="dxa"/>
            <w:tcMar/>
          </w:tcPr>
          <w:p w:rsidR="28665598" w:rsidP="55F70F4B" w:rsidRDefault="28665598" w14:paraId="4B56CEFB" w14:textId="1384875D">
            <w:pPr>
              <w:pStyle w:val="Normale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5F70F4B" w:rsidR="28665598">
              <w:rPr>
                <w:b w:val="0"/>
                <w:bCs w:val="0"/>
                <w:sz w:val="22"/>
                <w:szCs w:val="22"/>
              </w:rPr>
              <w:t>CHAR(</w:t>
            </w:r>
            <w:r w:rsidRPr="55F70F4B" w:rsidR="28665598">
              <w:rPr>
                <w:b w:val="0"/>
                <w:bCs w:val="0"/>
                <w:sz w:val="22"/>
                <w:szCs w:val="22"/>
              </w:rPr>
              <w:t>11)</w:t>
            </w:r>
          </w:p>
        </w:tc>
        <w:tc>
          <w:tcPr>
            <w:tcW w:w="3338" w:type="dxa"/>
            <w:tcMar/>
          </w:tcPr>
          <w:p w:rsidR="4A3855AF" w:rsidP="55F70F4B" w:rsidRDefault="4A3855AF" w14:paraId="01D2561A" w14:textId="264E20BC">
            <w:pPr>
              <w:pStyle w:val="Normale"/>
              <w:rPr>
                <w:b w:val="0"/>
                <w:bCs w:val="0"/>
                <w:sz w:val="22"/>
                <w:szCs w:val="22"/>
              </w:rPr>
            </w:pPr>
            <w:r w:rsidRPr="55F70F4B" w:rsidR="4A3855AF">
              <w:rPr>
                <w:b w:val="0"/>
                <w:bCs w:val="0"/>
                <w:sz w:val="22"/>
                <w:szCs w:val="22"/>
              </w:rPr>
              <w:t>NOT NULL</w:t>
            </w:r>
          </w:p>
        </w:tc>
      </w:tr>
      <w:tr w:rsidR="55F70F4B" w:rsidTr="55F70F4B" w14:paraId="321F55C6">
        <w:trPr>
          <w:trHeight w:val="300"/>
        </w:trPr>
        <w:tc>
          <w:tcPr>
            <w:tcW w:w="3210" w:type="dxa"/>
            <w:tcMar/>
          </w:tcPr>
          <w:p w:rsidR="341B7D1A" w:rsidP="55F70F4B" w:rsidRDefault="341B7D1A" w14:paraId="6198DA2C" w14:textId="2FB63E82">
            <w:pPr>
              <w:pStyle w:val="Normale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5F70F4B" w:rsidR="341B7D1A">
              <w:rPr>
                <w:b w:val="0"/>
                <w:bCs w:val="0"/>
                <w:sz w:val="22"/>
                <w:szCs w:val="22"/>
              </w:rPr>
              <w:t>RagioneSociale</w:t>
            </w:r>
          </w:p>
        </w:tc>
        <w:tc>
          <w:tcPr>
            <w:tcW w:w="3210" w:type="dxa"/>
            <w:tcMar/>
          </w:tcPr>
          <w:p w:rsidR="55F70F4B" w:rsidP="55F70F4B" w:rsidRDefault="55F70F4B" w14:paraId="07999419" w14:textId="56BBA85B">
            <w:pPr>
              <w:pStyle w:val="Normale"/>
              <w:rPr>
                <w:b w:val="0"/>
                <w:bCs w:val="0"/>
                <w:sz w:val="22"/>
                <w:szCs w:val="22"/>
              </w:rPr>
            </w:pPr>
            <w:r w:rsidRPr="55F70F4B" w:rsidR="55F70F4B">
              <w:rPr>
                <w:b w:val="0"/>
                <w:bCs w:val="0"/>
                <w:sz w:val="22"/>
                <w:szCs w:val="22"/>
              </w:rPr>
              <w:t>VARCHAR(</w:t>
            </w:r>
            <w:r w:rsidRPr="55F70F4B" w:rsidR="01BFC433">
              <w:rPr>
                <w:b w:val="0"/>
                <w:bCs w:val="0"/>
                <w:sz w:val="22"/>
                <w:szCs w:val="22"/>
              </w:rPr>
              <w:t>10</w:t>
            </w:r>
            <w:r w:rsidRPr="55F70F4B" w:rsidR="55F70F4B">
              <w:rPr>
                <w:b w:val="0"/>
                <w:bCs w:val="0"/>
                <w:sz w:val="22"/>
                <w:szCs w:val="22"/>
              </w:rPr>
              <w:t>0)</w:t>
            </w:r>
          </w:p>
        </w:tc>
        <w:tc>
          <w:tcPr>
            <w:tcW w:w="3338" w:type="dxa"/>
            <w:tcMar/>
          </w:tcPr>
          <w:p w:rsidR="55F70F4B" w:rsidP="55F70F4B" w:rsidRDefault="55F70F4B" w14:paraId="2E2673CE" w14:textId="4E61FF6C">
            <w:pPr>
              <w:pStyle w:val="Normale"/>
              <w:rPr>
                <w:b w:val="0"/>
                <w:bCs w:val="0"/>
                <w:sz w:val="22"/>
                <w:szCs w:val="22"/>
              </w:rPr>
            </w:pPr>
            <w:r w:rsidRPr="55F70F4B" w:rsidR="55F70F4B">
              <w:rPr>
                <w:b w:val="0"/>
                <w:bCs w:val="0"/>
                <w:sz w:val="22"/>
                <w:szCs w:val="22"/>
              </w:rPr>
              <w:t>NOT NULL</w:t>
            </w:r>
          </w:p>
        </w:tc>
      </w:tr>
      <w:tr w:rsidR="55F70F4B" w:rsidTr="55F70F4B" w14:paraId="34CFBF0E">
        <w:trPr>
          <w:trHeight w:val="300"/>
        </w:trPr>
        <w:tc>
          <w:tcPr>
            <w:tcW w:w="3210" w:type="dxa"/>
            <w:tcMar/>
          </w:tcPr>
          <w:p w:rsidR="275CBAC2" w:rsidP="55F70F4B" w:rsidRDefault="275CBAC2" w14:paraId="42D0E02E" w14:textId="49F5BECD">
            <w:pPr>
              <w:pStyle w:val="Normale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5F70F4B" w:rsidR="275CBAC2">
              <w:rPr>
                <w:b w:val="0"/>
                <w:bCs w:val="0"/>
                <w:sz w:val="22"/>
                <w:szCs w:val="22"/>
              </w:rPr>
              <w:t>Indirizzo</w:t>
            </w:r>
          </w:p>
        </w:tc>
        <w:tc>
          <w:tcPr>
            <w:tcW w:w="3210" w:type="dxa"/>
            <w:tcMar/>
          </w:tcPr>
          <w:p w:rsidR="55F70F4B" w:rsidP="55F70F4B" w:rsidRDefault="55F70F4B" w14:paraId="1E01D875" w14:textId="11E87B01">
            <w:pPr>
              <w:pStyle w:val="Normale"/>
              <w:rPr>
                <w:b w:val="0"/>
                <w:bCs w:val="0"/>
                <w:sz w:val="22"/>
                <w:szCs w:val="22"/>
              </w:rPr>
            </w:pPr>
            <w:r w:rsidRPr="55F70F4B" w:rsidR="55F70F4B">
              <w:rPr>
                <w:b w:val="0"/>
                <w:bCs w:val="0"/>
                <w:sz w:val="22"/>
                <w:szCs w:val="22"/>
              </w:rPr>
              <w:t>VARCHAR(</w:t>
            </w:r>
            <w:r w:rsidRPr="55F70F4B" w:rsidR="571082AF">
              <w:rPr>
                <w:b w:val="0"/>
                <w:bCs w:val="0"/>
                <w:sz w:val="22"/>
                <w:szCs w:val="22"/>
              </w:rPr>
              <w:t>10</w:t>
            </w:r>
            <w:r w:rsidRPr="55F70F4B" w:rsidR="55F70F4B">
              <w:rPr>
                <w:b w:val="0"/>
                <w:bCs w:val="0"/>
                <w:sz w:val="22"/>
                <w:szCs w:val="22"/>
              </w:rPr>
              <w:t>0)</w:t>
            </w:r>
          </w:p>
        </w:tc>
        <w:tc>
          <w:tcPr>
            <w:tcW w:w="3338" w:type="dxa"/>
            <w:tcMar/>
          </w:tcPr>
          <w:p w:rsidR="55F70F4B" w:rsidP="55F70F4B" w:rsidRDefault="55F70F4B" w14:paraId="0F38ADF6" w14:textId="68FD48E7">
            <w:pPr>
              <w:pStyle w:val="Normale"/>
              <w:rPr>
                <w:b w:val="0"/>
                <w:bCs w:val="0"/>
                <w:sz w:val="22"/>
                <w:szCs w:val="22"/>
              </w:rPr>
            </w:pPr>
            <w:r w:rsidRPr="55F70F4B" w:rsidR="55F70F4B">
              <w:rPr>
                <w:b w:val="0"/>
                <w:bCs w:val="0"/>
                <w:sz w:val="22"/>
                <w:szCs w:val="22"/>
              </w:rPr>
              <w:t>NULL</w:t>
            </w:r>
          </w:p>
        </w:tc>
      </w:tr>
      <w:tr w:rsidR="55F70F4B" w:rsidTr="55F70F4B" w14:paraId="2408B20B">
        <w:trPr>
          <w:trHeight w:val="300"/>
        </w:trPr>
        <w:tc>
          <w:tcPr>
            <w:tcW w:w="3210" w:type="dxa"/>
            <w:tcMar/>
          </w:tcPr>
          <w:p w:rsidR="6EEFD9DC" w:rsidP="55F70F4B" w:rsidRDefault="6EEFD9DC" w14:paraId="7DFA34F7" w14:textId="1A32A484">
            <w:pPr>
              <w:pStyle w:val="Normale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5F70F4B" w:rsidR="6EEFD9DC">
              <w:rPr>
                <w:b w:val="0"/>
                <w:bCs w:val="0"/>
                <w:sz w:val="22"/>
                <w:szCs w:val="22"/>
              </w:rPr>
              <w:t>Email</w:t>
            </w:r>
          </w:p>
        </w:tc>
        <w:tc>
          <w:tcPr>
            <w:tcW w:w="3210" w:type="dxa"/>
            <w:tcMar/>
          </w:tcPr>
          <w:p w:rsidR="48079D1F" w:rsidP="55F70F4B" w:rsidRDefault="48079D1F" w14:paraId="58EDC687" w14:textId="7F82913C">
            <w:pPr>
              <w:pStyle w:val="Normale"/>
              <w:rPr>
                <w:b w:val="0"/>
                <w:bCs w:val="0"/>
                <w:sz w:val="22"/>
                <w:szCs w:val="22"/>
              </w:rPr>
            </w:pPr>
            <w:r w:rsidRPr="55F70F4B" w:rsidR="48079D1F">
              <w:rPr>
                <w:b w:val="0"/>
                <w:bCs w:val="0"/>
                <w:sz w:val="22"/>
                <w:szCs w:val="22"/>
              </w:rPr>
              <w:t>VARCHAR(</w:t>
            </w:r>
            <w:r w:rsidRPr="55F70F4B" w:rsidR="48079D1F">
              <w:rPr>
                <w:b w:val="0"/>
                <w:bCs w:val="0"/>
                <w:sz w:val="22"/>
                <w:szCs w:val="22"/>
              </w:rPr>
              <w:t>100)</w:t>
            </w:r>
          </w:p>
        </w:tc>
        <w:tc>
          <w:tcPr>
            <w:tcW w:w="3338" w:type="dxa"/>
            <w:tcMar/>
          </w:tcPr>
          <w:p w:rsidR="55F70F4B" w:rsidP="55F70F4B" w:rsidRDefault="55F70F4B" w14:paraId="772A0F3B" w14:textId="059182A4">
            <w:pPr>
              <w:pStyle w:val="Normale"/>
              <w:rPr>
                <w:b w:val="0"/>
                <w:bCs w:val="0"/>
                <w:sz w:val="22"/>
                <w:szCs w:val="22"/>
              </w:rPr>
            </w:pPr>
            <w:r w:rsidRPr="55F70F4B" w:rsidR="55F70F4B">
              <w:rPr>
                <w:b w:val="0"/>
                <w:bCs w:val="0"/>
                <w:sz w:val="22"/>
                <w:szCs w:val="22"/>
              </w:rPr>
              <w:t>NOT NULL, UNIQUE</w:t>
            </w:r>
          </w:p>
        </w:tc>
      </w:tr>
      <w:tr w:rsidR="55F70F4B" w:rsidTr="55F70F4B" w14:paraId="730EEBE4">
        <w:trPr>
          <w:trHeight w:val="300"/>
        </w:trPr>
        <w:tc>
          <w:tcPr>
            <w:tcW w:w="3210" w:type="dxa"/>
            <w:tcMar/>
          </w:tcPr>
          <w:p w:rsidR="23413EA4" w:rsidP="55F70F4B" w:rsidRDefault="23413EA4" w14:paraId="0EF01659" w14:textId="459E47B4">
            <w:pPr>
              <w:pStyle w:val="Normale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5F70F4B" w:rsidR="23413EA4">
              <w:rPr>
                <w:b w:val="0"/>
                <w:bCs w:val="0"/>
                <w:sz w:val="22"/>
                <w:szCs w:val="22"/>
              </w:rPr>
              <w:t>Password</w:t>
            </w:r>
          </w:p>
        </w:tc>
        <w:tc>
          <w:tcPr>
            <w:tcW w:w="3210" w:type="dxa"/>
            <w:tcMar/>
          </w:tcPr>
          <w:p w:rsidR="55F70F4B" w:rsidP="55F70F4B" w:rsidRDefault="55F70F4B" w14:paraId="3C1ACB68" w14:textId="177ACD3F">
            <w:pPr>
              <w:pStyle w:val="Normale"/>
              <w:rPr>
                <w:b w:val="0"/>
                <w:bCs w:val="0"/>
                <w:sz w:val="22"/>
                <w:szCs w:val="22"/>
              </w:rPr>
            </w:pPr>
            <w:r w:rsidRPr="55F70F4B" w:rsidR="55F70F4B">
              <w:rPr>
                <w:b w:val="0"/>
                <w:bCs w:val="0"/>
                <w:sz w:val="22"/>
                <w:szCs w:val="22"/>
              </w:rPr>
              <w:t>VARCHAR(</w:t>
            </w:r>
            <w:r w:rsidRPr="55F70F4B" w:rsidR="695639E8">
              <w:rPr>
                <w:b w:val="0"/>
                <w:bCs w:val="0"/>
                <w:sz w:val="22"/>
                <w:szCs w:val="22"/>
              </w:rPr>
              <w:t>10</w:t>
            </w:r>
            <w:r w:rsidRPr="55F70F4B" w:rsidR="55F70F4B">
              <w:rPr>
                <w:b w:val="0"/>
                <w:bCs w:val="0"/>
                <w:sz w:val="22"/>
                <w:szCs w:val="22"/>
              </w:rPr>
              <w:t>0)</w:t>
            </w:r>
          </w:p>
        </w:tc>
        <w:tc>
          <w:tcPr>
            <w:tcW w:w="3338" w:type="dxa"/>
            <w:tcMar/>
          </w:tcPr>
          <w:p w:rsidR="78EE05C4" w:rsidP="55F70F4B" w:rsidRDefault="78EE05C4" w14:paraId="49C7D361" w14:textId="5012C0DD">
            <w:pPr>
              <w:pStyle w:val="Normale"/>
              <w:rPr>
                <w:b w:val="0"/>
                <w:bCs w:val="0"/>
                <w:sz w:val="22"/>
                <w:szCs w:val="22"/>
              </w:rPr>
            </w:pPr>
            <w:r w:rsidRPr="55F70F4B" w:rsidR="78EE05C4">
              <w:rPr>
                <w:b w:val="0"/>
                <w:bCs w:val="0"/>
                <w:sz w:val="22"/>
                <w:szCs w:val="22"/>
              </w:rPr>
              <w:t>NOT NULL (Stringa cifrata)</w:t>
            </w:r>
          </w:p>
        </w:tc>
      </w:tr>
      <w:tr w:rsidR="55F70F4B" w:rsidTr="55F70F4B" w14:paraId="5BC363FA">
        <w:trPr>
          <w:trHeight w:val="300"/>
        </w:trPr>
        <w:tc>
          <w:tcPr>
            <w:tcW w:w="3210" w:type="dxa"/>
            <w:tcMar/>
          </w:tcPr>
          <w:p w:rsidR="72A58089" w:rsidP="55F70F4B" w:rsidRDefault="72A58089" w14:paraId="1D6A3C24" w14:textId="3FA9F986">
            <w:pPr>
              <w:pStyle w:val="Normale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5F70F4B" w:rsidR="72A58089">
              <w:rPr>
                <w:b w:val="0"/>
                <w:bCs w:val="0"/>
                <w:sz w:val="22"/>
                <w:szCs w:val="22"/>
              </w:rPr>
              <w:t>DataRegistrazione</w:t>
            </w:r>
          </w:p>
        </w:tc>
        <w:tc>
          <w:tcPr>
            <w:tcW w:w="3210" w:type="dxa"/>
            <w:tcMar/>
          </w:tcPr>
          <w:p w:rsidR="12CF81D9" w:rsidP="55F70F4B" w:rsidRDefault="12CF81D9" w14:paraId="3689FFD2" w14:textId="6A62BABC">
            <w:pPr>
              <w:pStyle w:val="Normale"/>
              <w:rPr>
                <w:b w:val="0"/>
                <w:bCs w:val="0"/>
                <w:sz w:val="22"/>
                <w:szCs w:val="22"/>
              </w:rPr>
            </w:pPr>
            <w:r w:rsidRPr="55F70F4B" w:rsidR="12CF81D9">
              <w:rPr>
                <w:b w:val="0"/>
                <w:bCs w:val="0"/>
                <w:sz w:val="22"/>
                <w:szCs w:val="22"/>
              </w:rPr>
              <w:t>DATETIME</w:t>
            </w:r>
          </w:p>
        </w:tc>
        <w:tc>
          <w:tcPr>
            <w:tcW w:w="3338" w:type="dxa"/>
            <w:tcMar/>
          </w:tcPr>
          <w:p w:rsidR="12CF81D9" w:rsidP="55F70F4B" w:rsidRDefault="12CF81D9" w14:paraId="0015FF6D" w14:textId="37E591C4">
            <w:pPr>
              <w:pStyle w:val="Normale"/>
              <w:rPr>
                <w:b w:val="0"/>
                <w:bCs w:val="0"/>
                <w:sz w:val="22"/>
                <w:szCs w:val="22"/>
              </w:rPr>
            </w:pPr>
            <w:r w:rsidRPr="55F70F4B" w:rsidR="12CF81D9">
              <w:rPr>
                <w:b w:val="0"/>
                <w:bCs w:val="0"/>
                <w:sz w:val="22"/>
                <w:szCs w:val="22"/>
              </w:rPr>
              <w:t>DEFAULT CURRENT_TIMESTAMP</w:t>
            </w:r>
          </w:p>
        </w:tc>
      </w:tr>
    </w:tbl>
    <w:p w:rsidR="002905EF" w:rsidP="002905EF" w:rsidRDefault="002905EF" w14:paraId="24D349F5" w14:textId="0F2AEF8E"/>
    <w:p w:rsidR="002905EF" w:rsidP="55F70F4B" w:rsidRDefault="002905EF" w14:paraId="668F6CC4" w14:textId="19D7CCD9">
      <w:pPr>
        <w:spacing w:after="0" w:line="240" w:lineRule="auto"/>
        <w:rPr>
          <w:rFonts w:ascii="Lato" w:hAnsi="Lato" w:eastAsia="Calibri" w:cs="Calibri Light"/>
          <w:b w:val="1"/>
          <w:bCs w:val="1"/>
          <w:color w:val="auto"/>
          <w:sz w:val="32"/>
          <w:szCs w:val="32"/>
        </w:rPr>
      </w:pPr>
      <w:r w:rsidRPr="55F70F4B" w:rsidR="2D22B58B">
        <w:rPr>
          <w:rFonts w:ascii="Lato" w:hAnsi="Lato" w:eastAsia="Calibri" w:cs="Calibri Light"/>
          <w:b w:val="1"/>
          <w:bCs w:val="1"/>
          <w:color w:val="auto"/>
          <w:sz w:val="32"/>
          <w:szCs w:val="32"/>
        </w:rPr>
        <w:t>OPERATORE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210"/>
        <w:gridCol w:w="3210"/>
        <w:gridCol w:w="3338"/>
      </w:tblGrid>
      <w:tr w:rsidR="55F70F4B" w:rsidTr="55F70F4B" w14:paraId="34051BA4">
        <w:trPr>
          <w:trHeight w:val="300"/>
        </w:trPr>
        <w:tc>
          <w:tcPr>
            <w:tcW w:w="3210" w:type="dxa"/>
            <w:tcMar/>
          </w:tcPr>
          <w:p w:rsidR="55F70F4B" w:rsidP="55F70F4B" w:rsidRDefault="55F70F4B" w14:paraId="3204AD50" w14:textId="4ABD850E">
            <w:pPr>
              <w:pStyle w:val="Normale"/>
              <w:rPr>
                <w:b w:val="1"/>
                <w:bCs w:val="1"/>
                <w:sz w:val="28"/>
                <w:szCs w:val="28"/>
              </w:rPr>
            </w:pPr>
            <w:r w:rsidRPr="55F70F4B" w:rsidR="55F70F4B">
              <w:rPr>
                <w:b w:val="1"/>
                <w:bCs w:val="1"/>
                <w:sz w:val="28"/>
                <w:szCs w:val="28"/>
              </w:rPr>
              <w:t>Attributo</w:t>
            </w:r>
          </w:p>
        </w:tc>
        <w:tc>
          <w:tcPr>
            <w:tcW w:w="3210" w:type="dxa"/>
            <w:tcMar/>
          </w:tcPr>
          <w:p w:rsidR="55F70F4B" w:rsidP="55F70F4B" w:rsidRDefault="55F70F4B" w14:paraId="7E1A5529" w14:textId="60687D81">
            <w:pPr>
              <w:pStyle w:val="Normale"/>
              <w:rPr>
                <w:b w:val="1"/>
                <w:bCs w:val="1"/>
                <w:sz w:val="28"/>
                <w:szCs w:val="28"/>
              </w:rPr>
            </w:pPr>
            <w:r w:rsidRPr="55F70F4B" w:rsidR="55F70F4B">
              <w:rPr>
                <w:b w:val="1"/>
                <w:bCs w:val="1"/>
                <w:sz w:val="28"/>
                <w:szCs w:val="28"/>
              </w:rPr>
              <w:t>Tipo di Dato</w:t>
            </w:r>
          </w:p>
        </w:tc>
        <w:tc>
          <w:tcPr>
            <w:tcW w:w="3338" w:type="dxa"/>
            <w:tcMar/>
          </w:tcPr>
          <w:p w:rsidR="55F70F4B" w:rsidP="55F70F4B" w:rsidRDefault="55F70F4B" w14:paraId="6919C256" w14:textId="7D633597">
            <w:pPr>
              <w:pStyle w:val="Normale"/>
              <w:rPr>
                <w:b w:val="1"/>
                <w:bCs w:val="1"/>
                <w:sz w:val="28"/>
                <w:szCs w:val="28"/>
              </w:rPr>
            </w:pPr>
            <w:r w:rsidRPr="55F70F4B" w:rsidR="55F70F4B">
              <w:rPr>
                <w:b w:val="1"/>
                <w:bCs w:val="1"/>
                <w:sz w:val="28"/>
                <w:szCs w:val="28"/>
              </w:rPr>
              <w:t>Vincoli/Note</w:t>
            </w:r>
          </w:p>
        </w:tc>
      </w:tr>
      <w:tr w:rsidR="55F70F4B" w:rsidTr="55F70F4B" w14:paraId="7D0DF822">
        <w:trPr>
          <w:trHeight w:val="300"/>
        </w:trPr>
        <w:tc>
          <w:tcPr>
            <w:tcW w:w="3210" w:type="dxa"/>
            <w:tcMar/>
          </w:tcPr>
          <w:p w:rsidR="093E4FB6" w:rsidP="55F70F4B" w:rsidRDefault="093E4FB6" w14:paraId="5543A240" w14:textId="43E412FB">
            <w:pPr>
              <w:pStyle w:val="Normale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5F70F4B" w:rsidR="093E4FB6">
              <w:rPr>
                <w:b w:val="0"/>
                <w:bCs w:val="0"/>
                <w:sz w:val="22"/>
                <w:szCs w:val="22"/>
              </w:rPr>
              <w:t>IDOperatore</w:t>
            </w:r>
            <w:r w:rsidRPr="55F70F4B" w:rsidR="55F70F4B">
              <w:rPr>
                <w:b w:val="0"/>
                <w:bCs w:val="0"/>
                <w:sz w:val="22"/>
                <w:szCs w:val="22"/>
              </w:rPr>
              <w:t xml:space="preserve"> (PK)</w:t>
            </w:r>
          </w:p>
        </w:tc>
        <w:tc>
          <w:tcPr>
            <w:tcW w:w="3210" w:type="dxa"/>
            <w:tcMar/>
          </w:tcPr>
          <w:p w:rsidR="53253225" w:rsidP="55F70F4B" w:rsidRDefault="53253225" w14:paraId="63C09E18" w14:textId="4A8F24F2">
            <w:pPr>
              <w:pStyle w:val="Normale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0"/>
                <w:bCs w:val="0"/>
                <w:sz w:val="22"/>
                <w:szCs w:val="22"/>
              </w:rPr>
            </w:pPr>
            <w:r w:rsidRPr="55F70F4B" w:rsidR="53253225">
              <w:rPr>
                <w:b w:val="0"/>
                <w:bCs w:val="0"/>
                <w:sz w:val="22"/>
                <w:szCs w:val="22"/>
              </w:rPr>
              <w:t>INT</w:t>
            </w:r>
          </w:p>
        </w:tc>
        <w:tc>
          <w:tcPr>
            <w:tcW w:w="3338" w:type="dxa"/>
            <w:tcMar/>
          </w:tcPr>
          <w:p w:rsidR="6885EFB3" w:rsidP="55F70F4B" w:rsidRDefault="6885EFB3" w14:paraId="74478C84" w14:textId="3611F6F8">
            <w:pPr>
              <w:pStyle w:val="Normale"/>
              <w:rPr>
                <w:b w:val="0"/>
                <w:bCs w:val="0"/>
                <w:sz w:val="22"/>
                <w:szCs w:val="22"/>
              </w:rPr>
            </w:pPr>
            <w:r w:rsidRPr="55F70F4B" w:rsidR="6885EFB3">
              <w:rPr>
                <w:b w:val="0"/>
                <w:bCs w:val="0"/>
                <w:sz w:val="22"/>
                <w:szCs w:val="22"/>
              </w:rPr>
              <w:t>Auto Increment</w:t>
            </w:r>
          </w:p>
        </w:tc>
      </w:tr>
      <w:tr w:rsidR="55F70F4B" w:rsidTr="55F70F4B" w14:paraId="0D6F4F03">
        <w:trPr>
          <w:trHeight w:val="300"/>
        </w:trPr>
        <w:tc>
          <w:tcPr>
            <w:tcW w:w="3210" w:type="dxa"/>
            <w:tcMar/>
          </w:tcPr>
          <w:p w:rsidR="4E762983" w:rsidP="55F70F4B" w:rsidRDefault="4E762983" w14:paraId="03A62656" w14:textId="4A38BA3C">
            <w:pPr>
              <w:pStyle w:val="Normale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0"/>
                <w:bCs w:val="0"/>
                <w:sz w:val="22"/>
                <w:szCs w:val="22"/>
              </w:rPr>
            </w:pPr>
            <w:r w:rsidRPr="55F70F4B" w:rsidR="4E762983">
              <w:rPr>
                <w:b w:val="0"/>
                <w:bCs w:val="0"/>
                <w:sz w:val="22"/>
                <w:szCs w:val="22"/>
              </w:rPr>
              <w:t>Nome</w:t>
            </w:r>
          </w:p>
        </w:tc>
        <w:tc>
          <w:tcPr>
            <w:tcW w:w="3210" w:type="dxa"/>
            <w:tcMar/>
          </w:tcPr>
          <w:p w:rsidR="55F70F4B" w:rsidP="55F70F4B" w:rsidRDefault="55F70F4B" w14:paraId="25825DDE" w14:textId="4F721CD3">
            <w:pPr>
              <w:pStyle w:val="Normale"/>
              <w:rPr>
                <w:b w:val="0"/>
                <w:bCs w:val="0"/>
                <w:sz w:val="22"/>
                <w:szCs w:val="22"/>
              </w:rPr>
            </w:pPr>
            <w:r w:rsidRPr="55F70F4B" w:rsidR="55F70F4B">
              <w:rPr>
                <w:b w:val="0"/>
                <w:bCs w:val="0"/>
                <w:sz w:val="22"/>
                <w:szCs w:val="22"/>
              </w:rPr>
              <w:t>VARCHAR(</w:t>
            </w:r>
            <w:r w:rsidRPr="55F70F4B" w:rsidR="0CB0795B">
              <w:rPr>
                <w:b w:val="0"/>
                <w:bCs w:val="0"/>
                <w:sz w:val="22"/>
                <w:szCs w:val="22"/>
              </w:rPr>
              <w:t>5</w:t>
            </w:r>
            <w:r w:rsidRPr="55F70F4B" w:rsidR="55F70F4B">
              <w:rPr>
                <w:b w:val="0"/>
                <w:bCs w:val="0"/>
                <w:sz w:val="22"/>
                <w:szCs w:val="22"/>
              </w:rPr>
              <w:t>0)</w:t>
            </w:r>
          </w:p>
        </w:tc>
        <w:tc>
          <w:tcPr>
            <w:tcW w:w="3338" w:type="dxa"/>
            <w:tcMar/>
          </w:tcPr>
          <w:p w:rsidR="55F70F4B" w:rsidP="55F70F4B" w:rsidRDefault="55F70F4B" w14:paraId="4A4FA0ED" w14:textId="4E61FF6C">
            <w:pPr>
              <w:pStyle w:val="Normale"/>
              <w:rPr>
                <w:b w:val="0"/>
                <w:bCs w:val="0"/>
                <w:sz w:val="22"/>
                <w:szCs w:val="22"/>
              </w:rPr>
            </w:pPr>
            <w:r w:rsidRPr="55F70F4B" w:rsidR="55F70F4B">
              <w:rPr>
                <w:b w:val="0"/>
                <w:bCs w:val="0"/>
                <w:sz w:val="22"/>
                <w:szCs w:val="22"/>
              </w:rPr>
              <w:t>NOT NULL</w:t>
            </w:r>
          </w:p>
        </w:tc>
      </w:tr>
      <w:tr w:rsidR="55F70F4B" w:rsidTr="55F70F4B" w14:paraId="20A4E56C">
        <w:trPr>
          <w:trHeight w:val="300"/>
        </w:trPr>
        <w:tc>
          <w:tcPr>
            <w:tcW w:w="3210" w:type="dxa"/>
            <w:tcMar/>
          </w:tcPr>
          <w:p w:rsidR="579128CE" w:rsidP="55F70F4B" w:rsidRDefault="579128CE" w14:paraId="13D0513E" w14:textId="066C1CCA">
            <w:pPr>
              <w:pStyle w:val="Normale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0"/>
                <w:bCs w:val="0"/>
                <w:sz w:val="22"/>
                <w:szCs w:val="22"/>
              </w:rPr>
            </w:pPr>
            <w:r w:rsidRPr="55F70F4B" w:rsidR="579128CE">
              <w:rPr>
                <w:b w:val="0"/>
                <w:bCs w:val="0"/>
                <w:sz w:val="22"/>
                <w:szCs w:val="22"/>
              </w:rPr>
              <w:t>Cognome</w:t>
            </w:r>
          </w:p>
        </w:tc>
        <w:tc>
          <w:tcPr>
            <w:tcW w:w="3210" w:type="dxa"/>
            <w:tcMar/>
          </w:tcPr>
          <w:p w:rsidR="55F70F4B" w:rsidP="55F70F4B" w:rsidRDefault="55F70F4B" w14:paraId="47604328" w14:textId="6EE884CC">
            <w:pPr>
              <w:pStyle w:val="Normale"/>
              <w:rPr>
                <w:b w:val="0"/>
                <w:bCs w:val="0"/>
                <w:sz w:val="22"/>
                <w:szCs w:val="22"/>
              </w:rPr>
            </w:pPr>
            <w:r w:rsidRPr="55F70F4B" w:rsidR="55F70F4B">
              <w:rPr>
                <w:b w:val="0"/>
                <w:bCs w:val="0"/>
                <w:sz w:val="22"/>
                <w:szCs w:val="22"/>
              </w:rPr>
              <w:t>VARCHAR(</w:t>
            </w:r>
            <w:r w:rsidRPr="55F70F4B" w:rsidR="7A5E92C6">
              <w:rPr>
                <w:b w:val="0"/>
                <w:bCs w:val="0"/>
                <w:sz w:val="22"/>
                <w:szCs w:val="22"/>
              </w:rPr>
              <w:t>5</w:t>
            </w:r>
            <w:r w:rsidRPr="55F70F4B" w:rsidR="55F70F4B">
              <w:rPr>
                <w:b w:val="0"/>
                <w:bCs w:val="0"/>
                <w:sz w:val="22"/>
                <w:szCs w:val="22"/>
              </w:rPr>
              <w:t>0)</w:t>
            </w:r>
          </w:p>
        </w:tc>
        <w:tc>
          <w:tcPr>
            <w:tcW w:w="3338" w:type="dxa"/>
            <w:tcMar/>
          </w:tcPr>
          <w:p w:rsidR="32326CE5" w:rsidP="55F70F4B" w:rsidRDefault="32326CE5" w14:paraId="63F737C5" w14:textId="7B7D6E2D">
            <w:pPr>
              <w:pStyle w:val="Normale"/>
              <w:rPr>
                <w:b w:val="0"/>
                <w:bCs w:val="0"/>
                <w:sz w:val="22"/>
                <w:szCs w:val="22"/>
              </w:rPr>
            </w:pPr>
            <w:r w:rsidRPr="55F70F4B" w:rsidR="32326CE5">
              <w:rPr>
                <w:b w:val="0"/>
                <w:bCs w:val="0"/>
                <w:sz w:val="22"/>
                <w:szCs w:val="22"/>
              </w:rPr>
              <w:t>NOT NULL</w:t>
            </w:r>
          </w:p>
        </w:tc>
      </w:tr>
      <w:tr w:rsidR="55F70F4B" w:rsidTr="55F70F4B" w14:paraId="45CD5430">
        <w:trPr>
          <w:trHeight w:val="300"/>
        </w:trPr>
        <w:tc>
          <w:tcPr>
            <w:tcW w:w="3210" w:type="dxa"/>
            <w:tcMar/>
          </w:tcPr>
          <w:p w:rsidR="79D5DDDA" w:rsidP="55F70F4B" w:rsidRDefault="79D5DDDA" w14:paraId="16BA89C2" w14:textId="19E15D1B">
            <w:pPr>
              <w:pStyle w:val="Normale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0"/>
                <w:bCs w:val="0"/>
                <w:sz w:val="22"/>
                <w:szCs w:val="22"/>
              </w:rPr>
            </w:pPr>
            <w:r w:rsidRPr="55F70F4B" w:rsidR="79D5DDDA">
              <w:rPr>
                <w:b w:val="0"/>
                <w:bCs w:val="0"/>
                <w:sz w:val="22"/>
                <w:szCs w:val="22"/>
              </w:rPr>
              <w:t>Username</w:t>
            </w:r>
          </w:p>
        </w:tc>
        <w:tc>
          <w:tcPr>
            <w:tcW w:w="3210" w:type="dxa"/>
            <w:tcMar/>
          </w:tcPr>
          <w:p w:rsidR="55F70F4B" w:rsidP="55F70F4B" w:rsidRDefault="55F70F4B" w14:paraId="5D579088" w14:textId="6B59F8DC">
            <w:pPr>
              <w:pStyle w:val="Normale"/>
              <w:rPr>
                <w:b w:val="0"/>
                <w:bCs w:val="0"/>
                <w:sz w:val="22"/>
                <w:szCs w:val="22"/>
              </w:rPr>
            </w:pPr>
            <w:r w:rsidRPr="55F70F4B" w:rsidR="55F70F4B">
              <w:rPr>
                <w:b w:val="0"/>
                <w:bCs w:val="0"/>
                <w:sz w:val="22"/>
                <w:szCs w:val="22"/>
              </w:rPr>
              <w:t>VARCHAR(</w:t>
            </w:r>
            <w:r w:rsidRPr="55F70F4B" w:rsidR="63AB3E4A">
              <w:rPr>
                <w:b w:val="0"/>
                <w:bCs w:val="0"/>
                <w:sz w:val="22"/>
                <w:szCs w:val="22"/>
              </w:rPr>
              <w:t>5</w:t>
            </w:r>
            <w:r w:rsidRPr="55F70F4B" w:rsidR="55F70F4B">
              <w:rPr>
                <w:b w:val="0"/>
                <w:bCs w:val="0"/>
                <w:sz w:val="22"/>
                <w:szCs w:val="22"/>
              </w:rPr>
              <w:t>0)</w:t>
            </w:r>
          </w:p>
        </w:tc>
        <w:tc>
          <w:tcPr>
            <w:tcW w:w="3338" w:type="dxa"/>
            <w:tcMar/>
          </w:tcPr>
          <w:p w:rsidR="55F70F4B" w:rsidP="55F70F4B" w:rsidRDefault="55F70F4B" w14:paraId="727F97D9" w14:textId="059182A4">
            <w:pPr>
              <w:pStyle w:val="Normale"/>
              <w:rPr>
                <w:b w:val="0"/>
                <w:bCs w:val="0"/>
                <w:sz w:val="22"/>
                <w:szCs w:val="22"/>
              </w:rPr>
            </w:pPr>
            <w:r w:rsidRPr="55F70F4B" w:rsidR="55F70F4B">
              <w:rPr>
                <w:b w:val="0"/>
                <w:bCs w:val="0"/>
                <w:sz w:val="22"/>
                <w:szCs w:val="22"/>
              </w:rPr>
              <w:t>NOT NULL, UNIQUE</w:t>
            </w:r>
          </w:p>
        </w:tc>
      </w:tr>
      <w:tr w:rsidR="55F70F4B" w:rsidTr="55F70F4B" w14:paraId="0F99DC58">
        <w:trPr>
          <w:trHeight w:val="300"/>
        </w:trPr>
        <w:tc>
          <w:tcPr>
            <w:tcW w:w="3210" w:type="dxa"/>
            <w:tcMar/>
          </w:tcPr>
          <w:p w:rsidR="55F70F4B" w:rsidP="55F70F4B" w:rsidRDefault="55F70F4B" w14:paraId="690F6FC4" w14:textId="459E47B4">
            <w:pPr>
              <w:pStyle w:val="Normale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5F70F4B" w:rsidR="55F70F4B">
              <w:rPr>
                <w:b w:val="0"/>
                <w:bCs w:val="0"/>
                <w:sz w:val="22"/>
                <w:szCs w:val="22"/>
              </w:rPr>
              <w:t>Password</w:t>
            </w:r>
          </w:p>
        </w:tc>
        <w:tc>
          <w:tcPr>
            <w:tcW w:w="3210" w:type="dxa"/>
            <w:tcMar/>
          </w:tcPr>
          <w:p w:rsidR="55F70F4B" w:rsidP="55F70F4B" w:rsidRDefault="55F70F4B" w14:paraId="1F300EE1" w14:textId="177ACD3F">
            <w:pPr>
              <w:pStyle w:val="Normale"/>
              <w:rPr>
                <w:b w:val="0"/>
                <w:bCs w:val="0"/>
                <w:sz w:val="22"/>
                <w:szCs w:val="22"/>
              </w:rPr>
            </w:pPr>
            <w:r w:rsidRPr="55F70F4B" w:rsidR="55F70F4B">
              <w:rPr>
                <w:b w:val="0"/>
                <w:bCs w:val="0"/>
                <w:sz w:val="22"/>
                <w:szCs w:val="22"/>
              </w:rPr>
              <w:t>VARCHAR(</w:t>
            </w:r>
            <w:r w:rsidRPr="55F70F4B" w:rsidR="55F70F4B">
              <w:rPr>
                <w:b w:val="0"/>
                <w:bCs w:val="0"/>
                <w:sz w:val="22"/>
                <w:szCs w:val="22"/>
              </w:rPr>
              <w:t>10</w:t>
            </w:r>
            <w:r w:rsidRPr="55F70F4B" w:rsidR="55F70F4B">
              <w:rPr>
                <w:b w:val="0"/>
                <w:bCs w:val="0"/>
                <w:sz w:val="22"/>
                <w:szCs w:val="22"/>
              </w:rPr>
              <w:t>0)</w:t>
            </w:r>
          </w:p>
        </w:tc>
        <w:tc>
          <w:tcPr>
            <w:tcW w:w="3338" w:type="dxa"/>
            <w:tcMar/>
          </w:tcPr>
          <w:p w:rsidR="7CF20FC0" w:rsidP="55F70F4B" w:rsidRDefault="7CF20FC0" w14:paraId="5DF18DC0" w14:textId="6A07C73C">
            <w:pPr>
              <w:pStyle w:val="Normale"/>
              <w:rPr>
                <w:b w:val="0"/>
                <w:bCs w:val="0"/>
                <w:sz w:val="22"/>
                <w:szCs w:val="22"/>
              </w:rPr>
            </w:pPr>
            <w:r w:rsidRPr="55F70F4B" w:rsidR="7CF20FC0">
              <w:rPr>
                <w:b w:val="0"/>
                <w:bCs w:val="0"/>
                <w:sz w:val="22"/>
                <w:szCs w:val="22"/>
              </w:rPr>
              <w:t>NOT NULL</w:t>
            </w:r>
          </w:p>
        </w:tc>
      </w:tr>
      <w:tr w:rsidR="55F70F4B" w:rsidTr="55F70F4B" w14:paraId="45B7B2E8">
        <w:trPr>
          <w:trHeight w:val="300"/>
        </w:trPr>
        <w:tc>
          <w:tcPr>
            <w:tcW w:w="3210" w:type="dxa"/>
            <w:tcMar/>
          </w:tcPr>
          <w:p w:rsidR="4E977096" w:rsidP="55F70F4B" w:rsidRDefault="4E977096" w14:paraId="39EFAD0A" w14:textId="73451625">
            <w:pPr>
              <w:pStyle w:val="Normale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0"/>
                <w:bCs w:val="0"/>
                <w:sz w:val="22"/>
                <w:szCs w:val="22"/>
              </w:rPr>
            </w:pPr>
            <w:r w:rsidRPr="55F70F4B" w:rsidR="4E977096">
              <w:rPr>
                <w:b w:val="0"/>
                <w:bCs w:val="0"/>
                <w:sz w:val="22"/>
                <w:szCs w:val="22"/>
              </w:rPr>
              <w:t>Email</w:t>
            </w:r>
          </w:p>
        </w:tc>
        <w:tc>
          <w:tcPr>
            <w:tcW w:w="3210" w:type="dxa"/>
            <w:tcMar/>
          </w:tcPr>
          <w:p w:rsidR="6ED14576" w:rsidP="55F70F4B" w:rsidRDefault="6ED14576" w14:paraId="10AEA35B" w14:textId="1C4BEF81">
            <w:pPr>
              <w:pStyle w:val="Normale"/>
              <w:rPr>
                <w:b w:val="0"/>
                <w:bCs w:val="0"/>
                <w:sz w:val="22"/>
                <w:szCs w:val="22"/>
              </w:rPr>
            </w:pPr>
            <w:r w:rsidRPr="55F70F4B" w:rsidR="6ED14576">
              <w:rPr>
                <w:b w:val="0"/>
                <w:bCs w:val="0"/>
                <w:sz w:val="22"/>
                <w:szCs w:val="22"/>
              </w:rPr>
              <w:t>VARCHAR(</w:t>
            </w:r>
            <w:r w:rsidRPr="55F70F4B" w:rsidR="6ED14576">
              <w:rPr>
                <w:b w:val="0"/>
                <w:bCs w:val="0"/>
                <w:sz w:val="22"/>
                <w:szCs w:val="22"/>
              </w:rPr>
              <w:t>100)</w:t>
            </w:r>
          </w:p>
        </w:tc>
        <w:tc>
          <w:tcPr>
            <w:tcW w:w="3338" w:type="dxa"/>
            <w:tcMar/>
          </w:tcPr>
          <w:p w:rsidR="033AD6E0" w:rsidP="55F70F4B" w:rsidRDefault="033AD6E0" w14:paraId="2E2E22AC" w14:textId="1C92FE01">
            <w:pPr>
              <w:pStyle w:val="Normale"/>
              <w:rPr>
                <w:b w:val="0"/>
                <w:bCs w:val="0"/>
                <w:sz w:val="22"/>
                <w:szCs w:val="22"/>
              </w:rPr>
            </w:pPr>
            <w:r w:rsidRPr="55F70F4B" w:rsidR="033AD6E0">
              <w:rPr>
                <w:b w:val="0"/>
                <w:bCs w:val="0"/>
                <w:sz w:val="22"/>
                <w:szCs w:val="22"/>
              </w:rPr>
              <w:t>NOT NULL, UNIQUE</w:t>
            </w:r>
          </w:p>
        </w:tc>
      </w:tr>
      <w:tr w:rsidR="55F70F4B" w:rsidTr="55F70F4B" w14:paraId="7D0539C0">
        <w:trPr>
          <w:trHeight w:val="300"/>
        </w:trPr>
        <w:tc>
          <w:tcPr>
            <w:tcW w:w="3210" w:type="dxa"/>
            <w:tcMar/>
          </w:tcPr>
          <w:p w:rsidR="07E85EE5" w:rsidP="55F70F4B" w:rsidRDefault="07E85EE5" w14:paraId="0A3691F6" w14:textId="36C7DAE8">
            <w:pPr>
              <w:pStyle w:val="Normale"/>
              <w:spacing w:line="24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RPr="55F70F4B" w:rsidR="07E85EE5">
              <w:rPr>
                <w:b w:val="0"/>
                <w:bCs w:val="0"/>
                <w:sz w:val="22"/>
                <w:szCs w:val="22"/>
              </w:rPr>
              <w:t>Ruolo</w:t>
            </w:r>
          </w:p>
        </w:tc>
        <w:tc>
          <w:tcPr>
            <w:tcW w:w="3210" w:type="dxa"/>
            <w:tcMar/>
          </w:tcPr>
          <w:p w:rsidR="7775182A" w:rsidP="55F70F4B" w:rsidRDefault="7775182A" w14:paraId="4339FFE6" w14:textId="06E4F014">
            <w:pPr>
              <w:pStyle w:val="Normale"/>
              <w:rPr>
                <w:b w:val="0"/>
                <w:bCs w:val="0"/>
                <w:sz w:val="22"/>
                <w:szCs w:val="22"/>
              </w:rPr>
            </w:pPr>
            <w:r w:rsidRPr="55F70F4B" w:rsidR="7775182A">
              <w:rPr>
                <w:b w:val="0"/>
                <w:bCs w:val="0"/>
                <w:sz w:val="22"/>
                <w:szCs w:val="22"/>
              </w:rPr>
              <w:t>VARCHAR(30)</w:t>
            </w:r>
          </w:p>
        </w:tc>
        <w:tc>
          <w:tcPr>
            <w:tcW w:w="3338" w:type="dxa"/>
            <w:tcMar/>
          </w:tcPr>
          <w:p w:rsidR="2AD3098A" w:rsidP="55F70F4B" w:rsidRDefault="2AD3098A" w14:paraId="0576AD84" w14:textId="0D4D547C">
            <w:pPr>
              <w:pStyle w:val="Normale"/>
              <w:rPr>
                <w:b w:val="0"/>
                <w:bCs w:val="0"/>
                <w:sz w:val="22"/>
                <w:szCs w:val="22"/>
              </w:rPr>
            </w:pPr>
            <w:r w:rsidRPr="55F70F4B" w:rsidR="2AD3098A">
              <w:rPr>
                <w:b w:val="0"/>
                <w:bCs w:val="0"/>
                <w:sz w:val="22"/>
                <w:szCs w:val="22"/>
              </w:rPr>
              <w:t>NOT NULL, UNIQUE</w:t>
            </w:r>
          </w:p>
        </w:tc>
      </w:tr>
    </w:tbl>
    <w:p w:rsidR="002905EF" w:rsidP="55F70F4B" w:rsidRDefault="002905EF" w14:paraId="4C75E8DB" w14:textId="3131C1DF">
      <w:pPr>
        <w:spacing w:after="0" w:line="240" w:lineRule="auto"/>
        <w:rPr>
          <w:rFonts w:ascii="Lato" w:hAnsi="Lato" w:eastAsia="Calibri" w:cs="Calibri Light"/>
          <w:b w:val="1"/>
          <w:bCs w:val="1"/>
          <w:color w:val="auto"/>
          <w:sz w:val="32"/>
          <w:szCs w:val="32"/>
        </w:rPr>
      </w:pPr>
    </w:p>
    <w:p w:rsidR="002905EF" w:rsidP="55F70F4B" w:rsidRDefault="002905EF" w14:paraId="2A549A9E" w14:textId="3B715066">
      <w:pPr>
        <w:spacing w:after="0" w:line="240" w:lineRule="auto"/>
        <w:rPr>
          <w:rFonts w:ascii="Lato" w:hAnsi="Lato" w:eastAsia="Calibri" w:cs="Calibri Light"/>
          <w:b w:val="1"/>
          <w:bCs w:val="1"/>
          <w:color w:val="auto"/>
          <w:sz w:val="32"/>
          <w:szCs w:val="32"/>
        </w:rPr>
      </w:pPr>
    </w:p>
    <w:p w:rsidR="002905EF" w:rsidP="55F70F4B" w:rsidRDefault="002905EF" w14:paraId="5EAF7E04" w14:textId="31915115">
      <w:pPr>
        <w:spacing w:after="0" w:line="240" w:lineRule="auto"/>
        <w:rPr>
          <w:rFonts w:ascii="Lato" w:hAnsi="Lato" w:eastAsia="Calibri" w:cs="Calibri Light"/>
          <w:b w:val="1"/>
          <w:bCs w:val="1"/>
          <w:color w:val="auto"/>
          <w:sz w:val="32"/>
          <w:szCs w:val="32"/>
        </w:rPr>
      </w:pPr>
    </w:p>
    <w:p w:rsidR="002905EF" w:rsidP="55F70F4B" w:rsidRDefault="002905EF" w14:paraId="7E472316" w14:textId="07D6ECBF">
      <w:pPr>
        <w:spacing w:after="0" w:line="240" w:lineRule="auto"/>
        <w:rPr>
          <w:rFonts w:ascii="Lato" w:hAnsi="Lato" w:eastAsia="Calibri" w:cs="Calibri Light"/>
          <w:b w:val="1"/>
          <w:bCs w:val="1"/>
          <w:color w:val="auto"/>
          <w:sz w:val="32"/>
          <w:szCs w:val="32"/>
        </w:rPr>
      </w:pPr>
      <w:r w:rsidRPr="55F70F4B" w:rsidR="2AD3098A">
        <w:rPr>
          <w:rFonts w:ascii="Lato" w:hAnsi="Lato" w:eastAsia="Calibri" w:cs="Calibri Light"/>
          <w:b w:val="1"/>
          <w:bCs w:val="1"/>
          <w:color w:val="auto"/>
          <w:sz w:val="32"/>
          <w:szCs w:val="32"/>
        </w:rPr>
        <w:t>MARCA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210"/>
        <w:gridCol w:w="3210"/>
        <w:gridCol w:w="3338"/>
      </w:tblGrid>
      <w:tr w:rsidR="55F70F4B" w:rsidTr="55F70F4B" w14:paraId="749A38A5">
        <w:trPr>
          <w:trHeight w:val="300"/>
        </w:trPr>
        <w:tc>
          <w:tcPr>
            <w:tcW w:w="3210" w:type="dxa"/>
            <w:tcMar/>
          </w:tcPr>
          <w:p w:rsidR="55F70F4B" w:rsidP="55F70F4B" w:rsidRDefault="55F70F4B" w14:paraId="3C06C1C4" w14:textId="4ABD850E">
            <w:pPr>
              <w:pStyle w:val="Normale"/>
              <w:rPr>
                <w:b w:val="1"/>
                <w:bCs w:val="1"/>
                <w:sz w:val="28"/>
                <w:szCs w:val="28"/>
              </w:rPr>
            </w:pPr>
            <w:r w:rsidRPr="55F70F4B" w:rsidR="55F70F4B">
              <w:rPr>
                <w:b w:val="1"/>
                <w:bCs w:val="1"/>
                <w:sz w:val="28"/>
                <w:szCs w:val="28"/>
              </w:rPr>
              <w:t>Attributo</w:t>
            </w:r>
          </w:p>
        </w:tc>
        <w:tc>
          <w:tcPr>
            <w:tcW w:w="3210" w:type="dxa"/>
            <w:tcMar/>
          </w:tcPr>
          <w:p w:rsidR="55F70F4B" w:rsidP="55F70F4B" w:rsidRDefault="55F70F4B" w14:paraId="7074F7AF" w14:textId="60687D81">
            <w:pPr>
              <w:pStyle w:val="Normale"/>
              <w:rPr>
                <w:b w:val="1"/>
                <w:bCs w:val="1"/>
                <w:sz w:val="28"/>
                <w:szCs w:val="28"/>
              </w:rPr>
            </w:pPr>
            <w:r w:rsidRPr="55F70F4B" w:rsidR="55F70F4B">
              <w:rPr>
                <w:b w:val="1"/>
                <w:bCs w:val="1"/>
                <w:sz w:val="28"/>
                <w:szCs w:val="28"/>
              </w:rPr>
              <w:t>Tipo di Dato</w:t>
            </w:r>
          </w:p>
        </w:tc>
        <w:tc>
          <w:tcPr>
            <w:tcW w:w="3338" w:type="dxa"/>
            <w:tcMar/>
          </w:tcPr>
          <w:p w:rsidR="55F70F4B" w:rsidP="55F70F4B" w:rsidRDefault="55F70F4B" w14:paraId="2C8370BE" w14:textId="7D633597">
            <w:pPr>
              <w:pStyle w:val="Normale"/>
              <w:rPr>
                <w:b w:val="1"/>
                <w:bCs w:val="1"/>
                <w:sz w:val="28"/>
                <w:szCs w:val="28"/>
              </w:rPr>
            </w:pPr>
            <w:r w:rsidRPr="55F70F4B" w:rsidR="55F70F4B">
              <w:rPr>
                <w:b w:val="1"/>
                <w:bCs w:val="1"/>
                <w:sz w:val="28"/>
                <w:szCs w:val="28"/>
              </w:rPr>
              <w:t>Vincoli/Note</w:t>
            </w:r>
          </w:p>
        </w:tc>
      </w:tr>
      <w:tr w:rsidR="55F70F4B" w:rsidTr="55F70F4B" w14:paraId="1D16F922">
        <w:trPr>
          <w:trHeight w:val="300"/>
        </w:trPr>
        <w:tc>
          <w:tcPr>
            <w:tcW w:w="3210" w:type="dxa"/>
            <w:tcMar/>
          </w:tcPr>
          <w:p w:rsidR="55F70F4B" w:rsidP="55F70F4B" w:rsidRDefault="55F70F4B" w14:paraId="67D3AF2B" w14:textId="409A6339">
            <w:pPr>
              <w:pStyle w:val="Normale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5F70F4B" w:rsidR="55F70F4B">
              <w:rPr>
                <w:b w:val="0"/>
                <w:bCs w:val="0"/>
                <w:sz w:val="22"/>
                <w:szCs w:val="22"/>
              </w:rPr>
              <w:t>ID</w:t>
            </w:r>
            <w:r w:rsidRPr="55F70F4B" w:rsidR="6A3E681A">
              <w:rPr>
                <w:b w:val="0"/>
                <w:bCs w:val="0"/>
                <w:sz w:val="22"/>
                <w:szCs w:val="22"/>
              </w:rPr>
              <w:t xml:space="preserve">Marca </w:t>
            </w:r>
            <w:r w:rsidRPr="55F70F4B" w:rsidR="55F70F4B">
              <w:rPr>
                <w:b w:val="0"/>
                <w:bCs w:val="0"/>
                <w:sz w:val="22"/>
                <w:szCs w:val="22"/>
              </w:rPr>
              <w:t>(PK)</w:t>
            </w:r>
          </w:p>
        </w:tc>
        <w:tc>
          <w:tcPr>
            <w:tcW w:w="3210" w:type="dxa"/>
            <w:tcMar/>
          </w:tcPr>
          <w:p w:rsidR="55F70F4B" w:rsidP="55F70F4B" w:rsidRDefault="55F70F4B" w14:paraId="4B016CC8" w14:textId="4A8F24F2">
            <w:pPr>
              <w:pStyle w:val="Normale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0"/>
                <w:bCs w:val="0"/>
                <w:sz w:val="22"/>
                <w:szCs w:val="22"/>
              </w:rPr>
            </w:pPr>
            <w:r w:rsidRPr="55F70F4B" w:rsidR="55F70F4B">
              <w:rPr>
                <w:b w:val="0"/>
                <w:bCs w:val="0"/>
                <w:sz w:val="22"/>
                <w:szCs w:val="22"/>
              </w:rPr>
              <w:t>INT</w:t>
            </w:r>
          </w:p>
        </w:tc>
        <w:tc>
          <w:tcPr>
            <w:tcW w:w="3338" w:type="dxa"/>
            <w:tcMar/>
          </w:tcPr>
          <w:p w:rsidR="55F70F4B" w:rsidP="55F70F4B" w:rsidRDefault="55F70F4B" w14:paraId="67F138F7" w14:textId="3611F6F8">
            <w:pPr>
              <w:pStyle w:val="Normale"/>
              <w:rPr>
                <w:b w:val="0"/>
                <w:bCs w:val="0"/>
                <w:sz w:val="22"/>
                <w:szCs w:val="22"/>
              </w:rPr>
            </w:pPr>
            <w:r w:rsidRPr="55F70F4B" w:rsidR="55F70F4B">
              <w:rPr>
                <w:b w:val="0"/>
                <w:bCs w:val="0"/>
                <w:sz w:val="22"/>
                <w:szCs w:val="22"/>
              </w:rPr>
              <w:t>Auto Increment</w:t>
            </w:r>
          </w:p>
        </w:tc>
      </w:tr>
      <w:tr w:rsidR="55F70F4B" w:rsidTr="55F70F4B" w14:paraId="3FA1ADEC">
        <w:trPr>
          <w:trHeight w:val="300"/>
        </w:trPr>
        <w:tc>
          <w:tcPr>
            <w:tcW w:w="3210" w:type="dxa"/>
            <w:tcMar/>
          </w:tcPr>
          <w:p w:rsidR="55F70F4B" w:rsidP="55F70F4B" w:rsidRDefault="55F70F4B" w14:paraId="6D6C7747" w14:textId="0D2CB1FD">
            <w:pPr>
              <w:pStyle w:val="Normale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0"/>
                <w:bCs w:val="0"/>
                <w:sz w:val="22"/>
                <w:szCs w:val="22"/>
              </w:rPr>
            </w:pPr>
            <w:r w:rsidRPr="55F70F4B" w:rsidR="55F70F4B">
              <w:rPr>
                <w:b w:val="0"/>
                <w:bCs w:val="0"/>
                <w:sz w:val="22"/>
                <w:szCs w:val="22"/>
              </w:rPr>
              <w:t>Nome</w:t>
            </w:r>
            <w:r w:rsidRPr="55F70F4B" w:rsidR="4FA9A0B9">
              <w:rPr>
                <w:b w:val="0"/>
                <w:bCs w:val="0"/>
                <w:sz w:val="22"/>
                <w:szCs w:val="22"/>
              </w:rPr>
              <w:t>Marca</w:t>
            </w:r>
          </w:p>
        </w:tc>
        <w:tc>
          <w:tcPr>
            <w:tcW w:w="3210" w:type="dxa"/>
            <w:tcMar/>
          </w:tcPr>
          <w:p w:rsidR="55F70F4B" w:rsidP="55F70F4B" w:rsidRDefault="55F70F4B" w14:paraId="5A373A5F" w14:textId="4F721CD3">
            <w:pPr>
              <w:pStyle w:val="Normale"/>
              <w:rPr>
                <w:b w:val="0"/>
                <w:bCs w:val="0"/>
                <w:sz w:val="22"/>
                <w:szCs w:val="22"/>
              </w:rPr>
            </w:pPr>
            <w:r w:rsidRPr="55F70F4B" w:rsidR="55F70F4B">
              <w:rPr>
                <w:b w:val="0"/>
                <w:bCs w:val="0"/>
                <w:sz w:val="22"/>
                <w:szCs w:val="22"/>
              </w:rPr>
              <w:t>VARCHAR(</w:t>
            </w:r>
            <w:r w:rsidRPr="55F70F4B" w:rsidR="55F70F4B">
              <w:rPr>
                <w:b w:val="0"/>
                <w:bCs w:val="0"/>
                <w:sz w:val="22"/>
                <w:szCs w:val="22"/>
              </w:rPr>
              <w:t>5</w:t>
            </w:r>
            <w:r w:rsidRPr="55F70F4B" w:rsidR="55F70F4B">
              <w:rPr>
                <w:b w:val="0"/>
                <w:bCs w:val="0"/>
                <w:sz w:val="22"/>
                <w:szCs w:val="22"/>
              </w:rPr>
              <w:t>0)</w:t>
            </w:r>
          </w:p>
        </w:tc>
        <w:tc>
          <w:tcPr>
            <w:tcW w:w="3338" w:type="dxa"/>
            <w:tcMar/>
          </w:tcPr>
          <w:p w:rsidR="55F70F4B" w:rsidP="55F70F4B" w:rsidRDefault="55F70F4B" w14:paraId="4E52D33B" w14:textId="4E61FF6C">
            <w:pPr>
              <w:pStyle w:val="Normale"/>
              <w:rPr>
                <w:b w:val="0"/>
                <w:bCs w:val="0"/>
                <w:sz w:val="22"/>
                <w:szCs w:val="22"/>
              </w:rPr>
            </w:pPr>
            <w:r w:rsidRPr="55F70F4B" w:rsidR="55F70F4B">
              <w:rPr>
                <w:b w:val="0"/>
                <w:bCs w:val="0"/>
                <w:sz w:val="22"/>
                <w:szCs w:val="22"/>
              </w:rPr>
              <w:t>NOT NULL</w:t>
            </w:r>
          </w:p>
        </w:tc>
      </w:tr>
    </w:tbl>
    <w:p w:rsidR="002905EF" w:rsidP="55F70F4B" w:rsidRDefault="002905EF" w14:paraId="10D7A016" w14:textId="10D4B9CA">
      <w:pPr>
        <w:pStyle w:val="Normale"/>
        <w:rPr>
          <w:rFonts w:ascii="Lato" w:hAnsi="Lato" w:eastAsia="Calibri" w:cs="Calibri Light"/>
          <w:b w:val="1"/>
          <w:bCs w:val="1"/>
          <w:color w:val="auto"/>
          <w:sz w:val="32"/>
          <w:szCs w:val="32"/>
        </w:rPr>
      </w:pPr>
    </w:p>
    <w:p w:rsidR="002905EF" w:rsidP="55F70F4B" w:rsidRDefault="002905EF" w14:paraId="5DD45E03" w14:textId="0F538F31">
      <w:pPr>
        <w:pStyle w:val="Normale"/>
        <w:rPr>
          <w:rFonts w:ascii="Lato" w:hAnsi="Lato" w:eastAsia="Calibri" w:cs="Calibri Light"/>
          <w:b w:val="1"/>
          <w:bCs w:val="1"/>
          <w:color w:val="auto"/>
          <w:sz w:val="32"/>
          <w:szCs w:val="32"/>
        </w:rPr>
      </w:pPr>
      <w:r w:rsidRPr="55F70F4B" w:rsidR="0F353871">
        <w:rPr>
          <w:rFonts w:ascii="Lato" w:hAnsi="Lato" w:eastAsia="Calibri" w:cs="Calibri Light"/>
          <w:b w:val="1"/>
          <w:bCs w:val="1"/>
          <w:color w:val="auto"/>
          <w:sz w:val="32"/>
          <w:szCs w:val="32"/>
        </w:rPr>
        <w:t>MODELLO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210"/>
        <w:gridCol w:w="3210"/>
        <w:gridCol w:w="3338"/>
      </w:tblGrid>
      <w:tr w:rsidR="55F70F4B" w:rsidTr="55F70F4B" w14:paraId="6A745D2F">
        <w:trPr>
          <w:trHeight w:val="300"/>
        </w:trPr>
        <w:tc>
          <w:tcPr>
            <w:tcW w:w="3210" w:type="dxa"/>
            <w:tcMar/>
          </w:tcPr>
          <w:p w:rsidR="55F70F4B" w:rsidP="55F70F4B" w:rsidRDefault="55F70F4B" w14:paraId="338709FD" w14:textId="4ABD850E">
            <w:pPr>
              <w:pStyle w:val="Normale"/>
              <w:rPr>
                <w:b w:val="1"/>
                <w:bCs w:val="1"/>
                <w:sz w:val="28"/>
                <w:szCs w:val="28"/>
              </w:rPr>
            </w:pPr>
            <w:r w:rsidRPr="55F70F4B" w:rsidR="55F70F4B">
              <w:rPr>
                <w:b w:val="1"/>
                <w:bCs w:val="1"/>
                <w:sz w:val="28"/>
                <w:szCs w:val="28"/>
              </w:rPr>
              <w:t>Attributo</w:t>
            </w:r>
          </w:p>
        </w:tc>
        <w:tc>
          <w:tcPr>
            <w:tcW w:w="3210" w:type="dxa"/>
            <w:tcMar/>
          </w:tcPr>
          <w:p w:rsidR="55F70F4B" w:rsidP="55F70F4B" w:rsidRDefault="55F70F4B" w14:paraId="4C473545" w14:textId="60687D81">
            <w:pPr>
              <w:pStyle w:val="Normale"/>
              <w:rPr>
                <w:b w:val="1"/>
                <w:bCs w:val="1"/>
                <w:sz w:val="28"/>
                <w:szCs w:val="28"/>
              </w:rPr>
            </w:pPr>
            <w:r w:rsidRPr="55F70F4B" w:rsidR="55F70F4B">
              <w:rPr>
                <w:b w:val="1"/>
                <w:bCs w:val="1"/>
                <w:sz w:val="28"/>
                <w:szCs w:val="28"/>
              </w:rPr>
              <w:t>Tipo di Dato</w:t>
            </w:r>
          </w:p>
        </w:tc>
        <w:tc>
          <w:tcPr>
            <w:tcW w:w="3338" w:type="dxa"/>
            <w:tcMar/>
          </w:tcPr>
          <w:p w:rsidR="55F70F4B" w:rsidP="55F70F4B" w:rsidRDefault="55F70F4B" w14:paraId="172E06F1" w14:textId="7D633597">
            <w:pPr>
              <w:pStyle w:val="Normale"/>
              <w:rPr>
                <w:b w:val="1"/>
                <w:bCs w:val="1"/>
                <w:sz w:val="28"/>
                <w:szCs w:val="28"/>
              </w:rPr>
            </w:pPr>
            <w:r w:rsidRPr="55F70F4B" w:rsidR="55F70F4B">
              <w:rPr>
                <w:b w:val="1"/>
                <w:bCs w:val="1"/>
                <w:sz w:val="28"/>
                <w:szCs w:val="28"/>
              </w:rPr>
              <w:t>Vincoli/Note</w:t>
            </w:r>
          </w:p>
        </w:tc>
      </w:tr>
      <w:tr w:rsidR="55F70F4B" w:rsidTr="55F70F4B" w14:paraId="0F08A554">
        <w:trPr>
          <w:trHeight w:val="300"/>
        </w:trPr>
        <w:tc>
          <w:tcPr>
            <w:tcW w:w="3210" w:type="dxa"/>
            <w:tcMar/>
          </w:tcPr>
          <w:p w:rsidR="55F70F4B" w:rsidP="55F70F4B" w:rsidRDefault="55F70F4B" w14:paraId="3EAA2F18" w14:textId="11B48C89">
            <w:pPr>
              <w:pStyle w:val="Normale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0"/>
                <w:bCs w:val="0"/>
                <w:sz w:val="22"/>
                <w:szCs w:val="22"/>
              </w:rPr>
            </w:pPr>
            <w:r w:rsidRPr="55F70F4B" w:rsidR="55F70F4B">
              <w:rPr>
                <w:b w:val="0"/>
                <w:bCs w:val="0"/>
                <w:sz w:val="22"/>
                <w:szCs w:val="22"/>
              </w:rPr>
              <w:t>IDM</w:t>
            </w:r>
            <w:r w:rsidRPr="55F70F4B" w:rsidR="2CCBD558">
              <w:rPr>
                <w:b w:val="0"/>
                <w:bCs w:val="0"/>
                <w:sz w:val="22"/>
                <w:szCs w:val="22"/>
              </w:rPr>
              <w:t>odello</w:t>
            </w:r>
            <w:r w:rsidRPr="55F70F4B" w:rsidR="55F70F4B">
              <w:rPr>
                <w:b w:val="0"/>
                <w:bCs w:val="0"/>
                <w:sz w:val="22"/>
                <w:szCs w:val="22"/>
              </w:rPr>
              <w:t xml:space="preserve"> (PK)</w:t>
            </w:r>
          </w:p>
        </w:tc>
        <w:tc>
          <w:tcPr>
            <w:tcW w:w="3210" w:type="dxa"/>
            <w:tcMar/>
          </w:tcPr>
          <w:p w:rsidR="55F70F4B" w:rsidP="55F70F4B" w:rsidRDefault="55F70F4B" w14:paraId="6D03168E" w14:textId="4A8F24F2">
            <w:pPr>
              <w:pStyle w:val="Normale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0"/>
                <w:bCs w:val="0"/>
                <w:sz w:val="22"/>
                <w:szCs w:val="22"/>
              </w:rPr>
            </w:pPr>
            <w:r w:rsidRPr="55F70F4B" w:rsidR="55F70F4B">
              <w:rPr>
                <w:b w:val="0"/>
                <w:bCs w:val="0"/>
                <w:sz w:val="22"/>
                <w:szCs w:val="22"/>
              </w:rPr>
              <w:t>INT</w:t>
            </w:r>
          </w:p>
        </w:tc>
        <w:tc>
          <w:tcPr>
            <w:tcW w:w="3338" w:type="dxa"/>
            <w:tcMar/>
          </w:tcPr>
          <w:p w:rsidR="55F70F4B" w:rsidP="55F70F4B" w:rsidRDefault="55F70F4B" w14:paraId="326B4773" w14:textId="3611F6F8">
            <w:pPr>
              <w:pStyle w:val="Normale"/>
              <w:rPr>
                <w:b w:val="0"/>
                <w:bCs w:val="0"/>
                <w:sz w:val="22"/>
                <w:szCs w:val="22"/>
              </w:rPr>
            </w:pPr>
            <w:r w:rsidRPr="55F70F4B" w:rsidR="55F70F4B">
              <w:rPr>
                <w:b w:val="0"/>
                <w:bCs w:val="0"/>
                <w:sz w:val="22"/>
                <w:szCs w:val="22"/>
              </w:rPr>
              <w:t>Auto Increment</w:t>
            </w:r>
          </w:p>
        </w:tc>
      </w:tr>
      <w:tr w:rsidR="55F70F4B" w:rsidTr="55F70F4B" w14:paraId="7B443068">
        <w:trPr>
          <w:trHeight w:val="300"/>
        </w:trPr>
        <w:tc>
          <w:tcPr>
            <w:tcW w:w="3210" w:type="dxa"/>
            <w:tcMar/>
          </w:tcPr>
          <w:p w:rsidR="55F70F4B" w:rsidP="55F70F4B" w:rsidRDefault="55F70F4B" w14:paraId="66CA04A8" w14:textId="20384D8D">
            <w:pPr>
              <w:pStyle w:val="Normale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0"/>
                <w:bCs w:val="0"/>
                <w:sz w:val="22"/>
                <w:szCs w:val="22"/>
              </w:rPr>
            </w:pPr>
            <w:r w:rsidRPr="55F70F4B" w:rsidR="55F70F4B">
              <w:rPr>
                <w:b w:val="0"/>
                <w:bCs w:val="0"/>
                <w:sz w:val="22"/>
                <w:szCs w:val="22"/>
              </w:rPr>
              <w:t>NomeM</w:t>
            </w:r>
            <w:r w:rsidRPr="55F70F4B" w:rsidR="203D6EE5">
              <w:rPr>
                <w:b w:val="0"/>
                <w:bCs w:val="0"/>
                <w:sz w:val="22"/>
                <w:szCs w:val="22"/>
              </w:rPr>
              <w:t>odello</w:t>
            </w:r>
          </w:p>
        </w:tc>
        <w:tc>
          <w:tcPr>
            <w:tcW w:w="3210" w:type="dxa"/>
            <w:tcMar/>
          </w:tcPr>
          <w:p w:rsidR="55F70F4B" w:rsidP="55F70F4B" w:rsidRDefault="55F70F4B" w14:paraId="707ADB1A" w14:textId="4F721CD3">
            <w:pPr>
              <w:pStyle w:val="Normale"/>
              <w:rPr>
                <w:b w:val="0"/>
                <w:bCs w:val="0"/>
                <w:sz w:val="22"/>
                <w:szCs w:val="22"/>
              </w:rPr>
            </w:pPr>
            <w:r w:rsidRPr="55F70F4B" w:rsidR="55F70F4B">
              <w:rPr>
                <w:b w:val="0"/>
                <w:bCs w:val="0"/>
                <w:sz w:val="22"/>
                <w:szCs w:val="22"/>
              </w:rPr>
              <w:t>VARCHAR(</w:t>
            </w:r>
            <w:r w:rsidRPr="55F70F4B" w:rsidR="55F70F4B">
              <w:rPr>
                <w:b w:val="0"/>
                <w:bCs w:val="0"/>
                <w:sz w:val="22"/>
                <w:szCs w:val="22"/>
              </w:rPr>
              <w:t>5</w:t>
            </w:r>
            <w:r w:rsidRPr="55F70F4B" w:rsidR="55F70F4B">
              <w:rPr>
                <w:b w:val="0"/>
                <w:bCs w:val="0"/>
                <w:sz w:val="22"/>
                <w:szCs w:val="22"/>
              </w:rPr>
              <w:t>0)</w:t>
            </w:r>
          </w:p>
        </w:tc>
        <w:tc>
          <w:tcPr>
            <w:tcW w:w="3338" w:type="dxa"/>
            <w:tcMar/>
          </w:tcPr>
          <w:p w:rsidR="55F70F4B" w:rsidP="55F70F4B" w:rsidRDefault="55F70F4B" w14:paraId="684D8709" w14:textId="4E61FF6C">
            <w:pPr>
              <w:pStyle w:val="Normale"/>
              <w:rPr>
                <w:b w:val="0"/>
                <w:bCs w:val="0"/>
                <w:sz w:val="22"/>
                <w:szCs w:val="22"/>
              </w:rPr>
            </w:pPr>
            <w:r w:rsidRPr="55F70F4B" w:rsidR="55F70F4B">
              <w:rPr>
                <w:b w:val="0"/>
                <w:bCs w:val="0"/>
                <w:sz w:val="22"/>
                <w:szCs w:val="22"/>
              </w:rPr>
              <w:t>NOT NULL</w:t>
            </w:r>
          </w:p>
        </w:tc>
      </w:tr>
      <w:tr w:rsidR="55F70F4B" w:rsidTr="55F70F4B" w14:paraId="58791160">
        <w:trPr>
          <w:trHeight w:val="300"/>
        </w:trPr>
        <w:tc>
          <w:tcPr>
            <w:tcW w:w="3210" w:type="dxa"/>
            <w:tcMar/>
          </w:tcPr>
          <w:p w:rsidR="31390EB7" w:rsidP="55F70F4B" w:rsidRDefault="31390EB7" w14:paraId="61DC78A3" w14:textId="49C8E16E">
            <w:pPr>
              <w:pStyle w:val="Normale"/>
              <w:spacing w:line="24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RPr="55F70F4B" w:rsidR="31390EB7">
              <w:rPr>
                <w:b w:val="0"/>
                <w:bCs w:val="0"/>
                <w:sz w:val="22"/>
                <w:szCs w:val="22"/>
              </w:rPr>
              <w:t>Descrizione</w:t>
            </w:r>
          </w:p>
        </w:tc>
        <w:tc>
          <w:tcPr>
            <w:tcW w:w="3210" w:type="dxa"/>
            <w:tcMar/>
          </w:tcPr>
          <w:p w:rsidR="2CEC1C32" w:rsidP="55F70F4B" w:rsidRDefault="2CEC1C32" w14:paraId="4CBDE1B0" w14:textId="4D7505D0">
            <w:pPr>
              <w:pStyle w:val="Normale"/>
              <w:rPr>
                <w:b w:val="0"/>
                <w:bCs w:val="0"/>
                <w:sz w:val="22"/>
                <w:szCs w:val="22"/>
              </w:rPr>
            </w:pPr>
            <w:r w:rsidRPr="55F70F4B" w:rsidR="2CEC1C32">
              <w:rPr>
                <w:b w:val="0"/>
                <w:bCs w:val="0"/>
                <w:sz w:val="22"/>
                <w:szCs w:val="22"/>
              </w:rPr>
              <w:t>TEXT</w:t>
            </w:r>
          </w:p>
        </w:tc>
        <w:tc>
          <w:tcPr>
            <w:tcW w:w="3338" w:type="dxa"/>
            <w:tcMar/>
          </w:tcPr>
          <w:p w:rsidR="3412DE3A" w:rsidP="55F70F4B" w:rsidRDefault="3412DE3A" w14:paraId="4CBA3C38" w14:textId="3975EBD7">
            <w:pPr>
              <w:pStyle w:val="Normale"/>
              <w:rPr>
                <w:b w:val="0"/>
                <w:bCs w:val="0"/>
                <w:sz w:val="22"/>
                <w:szCs w:val="22"/>
              </w:rPr>
            </w:pPr>
            <w:r w:rsidRPr="55F70F4B" w:rsidR="3412DE3A">
              <w:rPr>
                <w:b w:val="0"/>
                <w:bCs w:val="0"/>
                <w:sz w:val="22"/>
                <w:szCs w:val="22"/>
              </w:rPr>
              <w:t>NOT NULL</w:t>
            </w:r>
          </w:p>
        </w:tc>
      </w:tr>
      <w:tr w:rsidR="55F70F4B" w:rsidTr="55F70F4B" w14:paraId="740D97CC">
        <w:trPr>
          <w:trHeight w:val="300"/>
        </w:trPr>
        <w:tc>
          <w:tcPr>
            <w:tcW w:w="3210" w:type="dxa"/>
            <w:tcMar/>
          </w:tcPr>
          <w:p w:rsidR="31390EB7" w:rsidP="55F70F4B" w:rsidRDefault="31390EB7" w14:paraId="308DCC3E" w14:textId="05F4BE09">
            <w:pPr>
              <w:pStyle w:val="Normale"/>
              <w:spacing w:line="24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RPr="55F70F4B" w:rsidR="31390EB7">
              <w:rPr>
                <w:b w:val="0"/>
                <w:bCs w:val="0"/>
                <w:sz w:val="22"/>
                <w:szCs w:val="22"/>
              </w:rPr>
              <w:t>PrezzoBase</w:t>
            </w:r>
          </w:p>
        </w:tc>
        <w:tc>
          <w:tcPr>
            <w:tcW w:w="3210" w:type="dxa"/>
            <w:tcMar/>
          </w:tcPr>
          <w:p w:rsidR="2C8BE2FC" w:rsidP="55F70F4B" w:rsidRDefault="2C8BE2FC" w14:paraId="08CB2E98" w14:textId="46452FF8">
            <w:pPr>
              <w:pStyle w:val="Normale"/>
              <w:rPr>
                <w:b w:val="0"/>
                <w:bCs w:val="0"/>
                <w:sz w:val="22"/>
                <w:szCs w:val="22"/>
              </w:rPr>
            </w:pPr>
            <w:r w:rsidRPr="55F70F4B" w:rsidR="2C8BE2FC">
              <w:rPr>
                <w:b w:val="0"/>
                <w:bCs w:val="0"/>
                <w:sz w:val="22"/>
                <w:szCs w:val="22"/>
              </w:rPr>
              <w:t>DECIMAL(</w:t>
            </w:r>
            <w:r w:rsidRPr="55F70F4B" w:rsidR="2C8BE2FC">
              <w:rPr>
                <w:b w:val="0"/>
                <w:bCs w:val="0"/>
                <w:sz w:val="22"/>
                <w:szCs w:val="22"/>
              </w:rPr>
              <w:t>10, 2)</w:t>
            </w:r>
          </w:p>
        </w:tc>
        <w:tc>
          <w:tcPr>
            <w:tcW w:w="3338" w:type="dxa"/>
            <w:tcMar/>
          </w:tcPr>
          <w:p w:rsidR="03C621DE" w:rsidP="55F70F4B" w:rsidRDefault="03C621DE" w14:paraId="504E259B" w14:textId="43F0D4D4">
            <w:pPr>
              <w:pStyle w:val="Normale"/>
              <w:rPr>
                <w:b w:val="0"/>
                <w:bCs w:val="0"/>
                <w:sz w:val="22"/>
                <w:szCs w:val="22"/>
              </w:rPr>
            </w:pPr>
            <w:r w:rsidRPr="55F70F4B" w:rsidR="03C621DE">
              <w:rPr>
                <w:b w:val="0"/>
                <w:bCs w:val="0"/>
                <w:sz w:val="22"/>
                <w:szCs w:val="22"/>
              </w:rPr>
              <w:t>NOT NULL</w:t>
            </w:r>
          </w:p>
        </w:tc>
      </w:tr>
    </w:tbl>
    <w:p w:rsidR="002905EF" w:rsidP="002905EF" w:rsidRDefault="002905EF" w14:paraId="7D713DAD" w14:textId="176DB3C1"/>
    <w:p w:rsidR="002905EF" w:rsidP="55F70F4B" w:rsidRDefault="002905EF" w14:paraId="154B0369" w14:textId="71ACA5A0">
      <w:pPr>
        <w:pStyle w:val="Normale"/>
        <w:rPr>
          <w:rFonts w:ascii="Lato" w:hAnsi="Lato" w:eastAsia="Calibri" w:cs="Calibri Light"/>
          <w:b w:val="1"/>
          <w:bCs w:val="1"/>
          <w:color w:val="auto"/>
          <w:sz w:val="32"/>
          <w:szCs w:val="32"/>
        </w:rPr>
      </w:pPr>
      <w:r w:rsidRPr="55F70F4B" w:rsidR="03C621DE">
        <w:rPr>
          <w:rFonts w:ascii="Lato" w:hAnsi="Lato" w:eastAsia="Calibri" w:cs="Calibri Light"/>
          <w:b w:val="1"/>
          <w:bCs w:val="1"/>
          <w:color w:val="auto"/>
          <w:sz w:val="32"/>
          <w:szCs w:val="32"/>
        </w:rPr>
        <w:t>COLORE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210"/>
        <w:gridCol w:w="3210"/>
        <w:gridCol w:w="3338"/>
      </w:tblGrid>
      <w:tr w:rsidR="55F70F4B" w:rsidTr="55F70F4B" w14:paraId="0051AFFA">
        <w:trPr>
          <w:trHeight w:val="300"/>
        </w:trPr>
        <w:tc>
          <w:tcPr>
            <w:tcW w:w="3210" w:type="dxa"/>
            <w:tcMar/>
          </w:tcPr>
          <w:p w:rsidR="55F70F4B" w:rsidP="55F70F4B" w:rsidRDefault="55F70F4B" w14:paraId="27F6192F" w14:textId="4ABD850E">
            <w:pPr>
              <w:pStyle w:val="Normale"/>
              <w:rPr>
                <w:b w:val="1"/>
                <w:bCs w:val="1"/>
                <w:sz w:val="28"/>
                <w:szCs w:val="28"/>
              </w:rPr>
            </w:pPr>
            <w:r w:rsidRPr="55F70F4B" w:rsidR="55F70F4B">
              <w:rPr>
                <w:b w:val="1"/>
                <w:bCs w:val="1"/>
                <w:sz w:val="28"/>
                <w:szCs w:val="28"/>
              </w:rPr>
              <w:t>Attributo</w:t>
            </w:r>
          </w:p>
        </w:tc>
        <w:tc>
          <w:tcPr>
            <w:tcW w:w="3210" w:type="dxa"/>
            <w:tcMar/>
          </w:tcPr>
          <w:p w:rsidR="55F70F4B" w:rsidP="55F70F4B" w:rsidRDefault="55F70F4B" w14:paraId="6C91F0E6" w14:textId="60687D81">
            <w:pPr>
              <w:pStyle w:val="Normale"/>
              <w:rPr>
                <w:b w:val="1"/>
                <w:bCs w:val="1"/>
                <w:sz w:val="28"/>
                <w:szCs w:val="28"/>
              </w:rPr>
            </w:pPr>
            <w:r w:rsidRPr="55F70F4B" w:rsidR="55F70F4B">
              <w:rPr>
                <w:b w:val="1"/>
                <w:bCs w:val="1"/>
                <w:sz w:val="28"/>
                <w:szCs w:val="28"/>
              </w:rPr>
              <w:t>Tipo di Dato</w:t>
            </w:r>
          </w:p>
        </w:tc>
        <w:tc>
          <w:tcPr>
            <w:tcW w:w="3338" w:type="dxa"/>
            <w:tcMar/>
          </w:tcPr>
          <w:p w:rsidR="55F70F4B" w:rsidP="55F70F4B" w:rsidRDefault="55F70F4B" w14:paraId="48744521" w14:textId="7D633597">
            <w:pPr>
              <w:pStyle w:val="Normale"/>
              <w:rPr>
                <w:b w:val="1"/>
                <w:bCs w:val="1"/>
                <w:sz w:val="28"/>
                <w:szCs w:val="28"/>
              </w:rPr>
            </w:pPr>
            <w:r w:rsidRPr="55F70F4B" w:rsidR="55F70F4B">
              <w:rPr>
                <w:b w:val="1"/>
                <w:bCs w:val="1"/>
                <w:sz w:val="28"/>
                <w:szCs w:val="28"/>
              </w:rPr>
              <w:t>Vincoli/Note</w:t>
            </w:r>
          </w:p>
        </w:tc>
      </w:tr>
      <w:tr w:rsidR="55F70F4B" w:rsidTr="55F70F4B" w14:paraId="60C9BB71">
        <w:trPr>
          <w:trHeight w:val="300"/>
        </w:trPr>
        <w:tc>
          <w:tcPr>
            <w:tcW w:w="3210" w:type="dxa"/>
            <w:tcMar/>
          </w:tcPr>
          <w:p w:rsidR="55F70F4B" w:rsidP="55F70F4B" w:rsidRDefault="55F70F4B" w14:paraId="69583CBD" w14:textId="53F5E3C3">
            <w:pPr>
              <w:pStyle w:val="Normale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0"/>
                <w:bCs w:val="0"/>
                <w:sz w:val="22"/>
                <w:szCs w:val="22"/>
              </w:rPr>
            </w:pPr>
            <w:r w:rsidRPr="55F70F4B" w:rsidR="55F70F4B">
              <w:rPr>
                <w:b w:val="0"/>
                <w:bCs w:val="0"/>
                <w:sz w:val="22"/>
                <w:szCs w:val="22"/>
              </w:rPr>
              <w:t>ID</w:t>
            </w:r>
            <w:r w:rsidRPr="55F70F4B" w:rsidR="0B4F2FCD">
              <w:rPr>
                <w:b w:val="0"/>
                <w:bCs w:val="0"/>
                <w:sz w:val="22"/>
                <w:szCs w:val="22"/>
              </w:rPr>
              <w:t>Colore</w:t>
            </w:r>
            <w:r w:rsidRPr="55F70F4B" w:rsidR="55F70F4B">
              <w:rPr>
                <w:b w:val="0"/>
                <w:bCs w:val="0"/>
                <w:sz w:val="22"/>
                <w:szCs w:val="22"/>
              </w:rPr>
              <w:t xml:space="preserve"> (PK)</w:t>
            </w:r>
          </w:p>
        </w:tc>
        <w:tc>
          <w:tcPr>
            <w:tcW w:w="3210" w:type="dxa"/>
            <w:tcMar/>
          </w:tcPr>
          <w:p w:rsidR="55F70F4B" w:rsidP="55F70F4B" w:rsidRDefault="55F70F4B" w14:paraId="6548F5C7" w14:textId="4A8F24F2">
            <w:pPr>
              <w:pStyle w:val="Normale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0"/>
                <w:bCs w:val="0"/>
                <w:sz w:val="22"/>
                <w:szCs w:val="22"/>
              </w:rPr>
            </w:pPr>
            <w:r w:rsidRPr="55F70F4B" w:rsidR="55F70F4B">
              <w:rPr>
                <w:b w:val="0"/>
                <w:bCs w:val="0"/>
                <w:sz w:val="22"/>
                <w:szCs w:val="22"/>
              </w:rPr>
              <w:t>INT</w:t>
            </w:r>
          </w:p>
        </w:tc>
        <w:tc>
          <w:tcPr>
            <w:tcW w:w="3338" w:type="dxa"/>
            <w:tcMar/>
          </w:tcPr>
          <w:p w:rsidR="55F70F4B" w:rsidP="55F70F4B" w:rsidRDefault="55F70F4B" w14:paraId="5214F6F2" w14:textId="3611F6F8">
            <w:pPr>
              <w:pStyle w:val="Normale"/>
              <w:rPr>
                <w:b w:val="0"/>
                <w:bCs w:val="0"/>
                <w:sz w:val="22"/>
                <w:szCs w:val="22"/>
              </w:rPr>
            </w:pPr>
            <w:r w:rsidRPr="55F70F4B" w:rsidR="55F70F4B">
              <w:rPr>
                <w:b w:val="0"/>
                <w:bCs w:val="0"/>
                <w:sz w:val="22"/>
                <w:szCs w:val="22"/>
              </w:rPr>
              <w:t>Auto Increment</w:t>
            </w:r>
          </w:p>
        </w:tc>
      </w:tr>
      <w:tr w:rsidR="55F70F4B" w:rsidTr="55F70F4B" w14:paraId="636B8354">
        <w:trPr>
          <w:trHeight w:val="300"/>
        </w:trPr>
        <w:tc>
          <w:tcPr>
            <w:tcW w:w="3210" w:type="dxa"/>
            <w:tcMar/>
          </w:tcPr>
          <w:p w:rsidR="55F70F4B" w:rsidP="55F70F4B" w:rsidRDefault="55F70F4B" w14:paraId="10C2F214" w14:textId="59E0A064">
            <w:pPr>
              <w:pStyle w:val="Normale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0"/>
                <w:bCs w:val="0"/>
                <w:sz w:val="22"/>
                <w:szCs w:val="22"/>
              </w:rPr>
            </w:pPr>
            <w:r w:rsidRPr="55F70F4B" w:rsidR="55F70F4B">
              <w:rPr>
                <w:b w:val="0"/>
                <w:bCs w:val="0"/>
                <w:sz w:val="22"/>
                <w:szCs w:val="22"/>
              </w:rPr>
              <w:t>Nome</w:t>
            </w:r>
            <w:r w:rsidRPr="55F70F4B" w:rsidR="23B52BF1">
              <w:rPr>
                <w:b w:val="0"/>
                <w:bCs w:val="0"/>
                <w:sz w:val="22"/>
                <w:szCs w:val="22"/>
              </w:rPr>
              <w:t>Colore</w:t>
            </w:r>
          </w:p>
        </w:tc>
        <w:tc>
          <w:tcPr>
            <w:tcW w:w="3210" w:type="dxa"/>
            <w:tcMar/>
          </w:tcPr>
          <w:p w:rsidR="55F70F4B" w:rsidP="55F70F4B" w:rsidRDefault="55F70F4B" w14:paraId="0346ABCD" w14:textId="57B041A2">
            <w:pPr>
              <w:pStyle w:val="Normale"/>
              <w:rPr>
                <w:b w:val="0"/>
                <w:bCs w:val="0"/>
                <w:sz w:val="22"/>
                <w:szCs w:val="22"/>
              </w:rPr>
            </w:pPr>
            <w:r w:rsidRPr="55F70F4B" w:rsidR="55F70F4B">
              <w:rPr>
                <w:b w:val="0"/>
                <w:bCs w:val="0"/>
                <w:sz w:val="22"/>
                <w:szCs w:val="22"/>
              </w:rPr>
              <w:t>VARCHAR(</w:t>
            </w:r>
            <w:r w:rsidRPr="55F70F4B" w:rsidR="5A5A48B0">
              <w:rPr>
                <w:b w:val="0"/>
                <w:bCs w:val="0"/>
                <w:sz w:val="22"/>
                <w:szCs w:val="22"/>
              </w:rPr>
              <w:t>3</w:t>
            </w:r>
            <w:r w:rsidRPr="55F70F4B" w:rsidR="55F70F4B">
              <w:rPr>
                <w:b w:val="0"/>
                <w:bCs w:val="0"/>
                <w:sz w:val="22"/>
                <w:szCs w:val="22"/>
              </w:rPr>
              <w:t>0)</w:t>
            </w:r>
          </w:p>
        </w:tc>
        <w:tc>
          <w:tcPr>
            <w:tcW w:w="3338" w:type="dxa"/>
            <w:tcMar/>
          </w:tcPr>
          <w:p w:rsidR="55F70F4B" w:rsidP="55F70F4B" w:rsidRDefault="55F70F4B" w14:paraId="05FCF0D8" w14:textId="4E61FF6C">
            <w:pPr>
              <w:pStyle w:val="Normale"/>
              <w:rPr>
                <w:b w:val="0"/>
                <w:bCs w:val="0"/>
                <w:sz w:val="22"/>
                <w:szCs w:val="22"/>
              </w:rPr>
            </w:pPr>
            <w:r w:rsidRPr="55F70F4B" w:rsidR="55F70F4B">
              <w:rPr>
                <w:b w:val="0"/>
                <w:bCs w:val="0"/>
                <w:sz w:val="22"/>
                <w:szCs w:val="22"/>
              </w:rPr>
              <w:t>NOT NULL</w:t>
            </w:r>
          </w:p>
        </w:tc>
      </w:tr>
      <w:tr w:rsidR="55F70F4B" w:rsidTr="55F70F4B" w14:paraId="6A2AF32E">
        <w:trPr>
          <w:trHeight w:val="300"/>
        </w:trPr>
        <w:tc>
          <w:tcPr>
            <w:tcW w:w="3210" w:type="dxa"/>
            <w:tcMar/>
          </w:tcPr>
          <w:p w:rsidR="7A98671E" w:rsidP="55F70F4B" w:rsidRDefault="7A98671E" w14:paraId="2846B12D" w14:textId="54005077">
            <w:pPr>
              <w:pStyle w:val="Normale"/>
              <w:spacing w:line="24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RPr="55F70F4B" w:rsidR="7A98671E">
              <w:rPr>
                <w:b w:val="0"/>
                <w:bCs w:val="0"/>
                <w:sz w:val="22"/>
                <w:szCs w:val="22"/>
              </w:rPr>
              <w:t>Sovrapprezzo</w:t>
            </w:r>
          </w:p>
        </w:tc>
        <w:tc>
          <w:tcPr>
            <w:tcW w:w="3210" w:type="dxa"/>
            <w:tcMar/>
          </w:tcPr>
          <w:p w:rsidR="684AAE5C" w:rsidP="55F70F4B" w:rsidRDefault="684AAE5C" w14:paraId="50EFE16F" w14:textId="6542CB2D">
            <w:pPr>
              <w:pStyle w:val="Normale"/>
              <w:rPr>
                <w:b w:val="0"/>
                <w:bCs w:val="0"/>
                <w:sz w:val="22"/>
                <w:szCs w:val="22"/>
              </w:rPr>
            </w:pPr>
            <w:r w:rsidRPr="55F70F4B" w:rsidR="684AAE5C">
              <w:rPr>
                <w:b w:val="0"/>
                <w:bCs w:val="0"/>
                <w:sz w:val="22"/>
                <w:szCs w:val="22"/>
              </w:rPr>
              <w:t>DECIMAL(</w:t>
            </w:r>
            <w:r w:rsidRPr="55F70F4B" w:rsidR="684AAE5C">
              <w:rPr>
                <w:b w:val="0"/>
                <w:bCs w:val="0"/>
                <w:sz w:val="22"/>
                <w:szCs w:val="22"/>
              </w:rPr>
              <w:t>8, 2)</w:t>
            </w:r>
          </w:p>
        </w:tc>
        <w:tc>
          <w:tcPr>
            <w:tcW w:w="3338" w:type="dxa"/>
            <w:tcMar/>
          </w:tcPr>
          <w:p w:rsidR="684AAE5C" w:rsidP="55F70F4B" w:rsidRDefault="684AAE5C" w14:paraId="5237B288" w14:textId="52B8D42B">
            <w:pPr>
              <w:pStyle w:val="Normale"/>
              <w:rPr>
                <w:b w:val="0"/>
                <w:bCs w:val="0"/>
                <w:sz w:val="22"/>
                <w:szCs w:val="22"/>
              </w:rPr>
            </w:pPr>
            <w:r w:rsidRPr="55F70F4B" w:rsidR="684AAE5C">
              <w:rPr>
                <w:b w:val="0"/>
                <w:bCs w:val="0"/>
                <w:sz w:val="22"/>
                <w:szCs w:val="22"/>
              </w:rPr>
              <w:t>DEFAULT 0,00</w:t>
            </w:r>
          </w:p>
        </w:tc>
      </w:tr>
    </w:tbl>
    <w:p w:rsidR="002905EF" w:rsidP="002905EF" w:rsidRDefault="002905EF" w14:paraId="30AD4562" w14:textId="0DE9551A"/>
    <w:p w:rsidR="002905EF" w:rsidP="55F70F4B" w:rsidRDefault="002905EF" w14:paraId="73095B4E" w14:textId="547E12E5">
      <w:pPr>
        <w:pStyle w:val="Normale"/>
        <w:rPr>
          <w:rFonts w:ascii="Lato" w:hAnsi="Lato" w:eastAsia="Calibri" w:cs="Calibri Light"/>
          <w:b w:val="1"/>
          <w:bCs w:val="1"/>
          <w:color w:val="auto"/>
          <w:sz w:val="32"/>
          <w:szCs w:val="32"/>
        </w:rPr>
      </w:pPr>
      <w:r w:rsidRPr="55F70F4B" w:rsidR="684AAE5C">
        <w:rPr>
          <w:rFonts w:ascii="Lato" w:hAnsi="Lato" w:eastAsia="Calibri" w:cs="Calibri Light"/>
          <w:b w:val="1"/>
          <w:bCs w:val="1"/>
          <w:color w:val="auto"/>
          <w:sz w:val="32"/>
          <w:szCs w:val="32"/>
        </w:rPr>
        <w:t>OPTIONAL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210"/>
        <w:gridCol w:w="3210"/>
        <w:gridCol w:w="3338"/>
      </w:tblGrid>
      <w:tr w:rsidR="55F70F4B" w:rsidTr="55F70F4B" w14:paraId="60929F90">
        <w:trPr>
          <w:trHeight w:val="300"/>
        </w:trPr>
        <w:tc>
          <w:tcPr>
            <w:tcW w:w="3210" w:type="dxa"/>
            <w:tcMar/>
          </w:tcPr>
          <w:p w:rsidR="55F70F4B" w:rsidP="55F70F4B" w:rsidRDefault="55F70F4B" w14:paraId="35C3D7F5" w14:textId="4ABD850E">
            <w:pPr>
              <w:pStyle w:val="Normale"/>
              <w:rPr>
                <w:b w:val="1"/>
                <w:bCs w:val="1"/>
                <w:sz w:val="28"/>
                <w:szCs w:val="28"/>
              </w:rPr>
            </w:pPr>
            <w:r w:rsidRPr="55F70F4B" w:rsidR="55F70F4B">
              <w:rPr>
                <w:b w:val="1"/>
                <w:bCs w:val="1"/>
                <w:sz w:val="28"/>
                <w:szCs w:val="28"/>
              </w:rPr>
              <w:t>Attributo</w:t>
            </w:r>
          </w:p>
        </w:tc>
        <w:tc>
          <w:tcPr>
            <w:tcW w:w="3210" w:type="dxa"/>
            <w:tcMar/>
          </w:tcPr>
          <w:p w:rsidR="55F70F4B" w:rsidP="55F70F4B" w:rsidRDefault="55F70F4B" w14:paraId="06E199C5" w14:textId="60687D81">
            <w:pPr>
              <w:pStyle w:val="Normale"/>
              <w:rPr>
                <w:b w:val="1"/>
                <w:bCs w:val="1"/>
                <w:sz w:val="28"/>
                <w:szCs w:val="28"/>
              </w:rPr>
            </w:pPr>
            <w:r w:rsidRPr="55F70F4B" w:rsidR="55F70F4B">
              <w:rPr>
                <w:b w:val="1"/>
                <w:bCs w:val="1"/>
                <w:sz w:val="28"/>
                <w:szCs w:val="28"/>
              </w:rPr>
              <w:t>Tipo di Dato</w:t>
            </w:r>
          </w:p>
        </w:tc>
        <w:tc>
          <w:tcPr>
            <w:tcW w:w="3338" w:type="dxa"/>
            <w:tcMar/>
          </w:tcPr>
          <w:p w:rsidR="55F70F4B" w:rsidP="55F70F4B" w:rsidRDefault="55F70F4B" w14:paraId="29D9C960" w14:textId="7D633597">
            <w:pPr>
              <w:pStyle w:val="Normale"/>
              <w:rPr>
                <w:b w:val="1"/>
                <w:bCs w:val="1"/>
                <w:sz w:val="28"/>
                <w:szCs w:val="28"/>
              </w:rPr>
            </w:pPr>
            <w:r w:rsidRPr="55F70F4B" w:rsidR="55F70F4B">
              <w:rPr>
                <w:b w:val="1"/>
                <w:bCs w:val="1"/>
                <w:sz w:val="28"/>
                <w:szCs w:val="28"/>
              </w:rPr>
              <w:t>Vincoli/Note</w:t>
            </w:r>
          </w:p>
        </w:tc>
      </w:tr>
      <w:tr w:rsidR="55F70F4B" w:rsidTr="55F70F4B" w14:paraId="544C773D">
        <w:trPr>
          <w:trHeight w:val="300"/>
        </w:trPr>
        <w:tc>
          <w:tcPr>
            <w:tcW w:w="3210" w:type="dxa"/>
            <w:tcMar/>
          </w:tcPr>
          <w:p w:rsidR="55F70F4B" w:rsidP="55F70F4B" w:rsidRDefault="55F70F4B" w14:paraId="635ED5DC" w14:textId="779006F4">
            <w:pPr>
              <w:pStyle w:val="Normale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0"/>
                <w:bCs w:val="0"/>
                <w:sz w:val="22"/>
                <w:szCs w:val="22"/>
              </w:rPr>
            </w:pPr>
            <w:r w:rsidRPr="55F70F4B" w:rsidR="55F70F4B">
              <w:rPr>
                <w:b w:val="0"/>
                <w:bCs w:val="0"/>
                <w:sz w:val="22"/>
                <w:szCs w:val="22"/>
              </w:rPr>
              <w:t>ID</w:t>
            </w:r>
            <w:r w:rsidRPr="55F70F4B" w:rsidR="4FB8D560">
              <w:rPr>
                <w:b w:val="0"/>
                <w:bCs w:val="0"/>
                <w:sz w:val="22"/>
                <w:szCs w:val="22"/>
              </w:rPr>
              <w:t>Optional</w:t>
            </w:r>
            <w:r w:rsidRPr="55F70F4B" w:rsidR="55F70F4B">
              <w:rPr>
                <w:b w:val="0"/>
                <w:bCs w:val="0"/>
                <w:sz w:val="22"/>
                <w:szCs w:val="22"/>
              </w:rPr>
              <w:t xml:space="preserve"> (PK)</w:t>
            </w:r>
          </w:p>
        </w:tc>
        <w:tc>
          <w:tcPr>
            <w:tcW w:w="3210" w:type="dxa"/>
            <w:tcMar/>
          </w:tcPr>
          <w:p w:rsidR="55F70F4B" w:rsidP="55F70F4B" w:rsidRDefault="55F70F4B" w14:paraId="73B12921" w14:textId="4A8F24F2">
            <w:pPr>
              <w:pStyle w:val="Normale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0"/>
                <w:bCs w:val="0"/>
                <w:sz w:val="22"/>
                <w:szCs w:val="22"/>
              </w:rPr>
            </w:pPr>
            <w:r w:rsidRPr="55F70F4B" w:rsidR="55F70F4B">
              <w:rPr>
                <w:b w:val="0"/>
                <w:bCs w:val="0"/>
                <w:sz w:val="22"/>
                <w:szCs w:val="22"/>
              </w:rPr>
              <w:t>INT</w:t>
            </w:r>
          </w:p>
        </w:tc>
        <w:tc>
          <w:tcPr>
            <w:tcW w:w="3338" w:type="dxa"/>
            <w:tcMar/>
          </w:tcPr>
          <w:p w:rsidR="55F70F4B" w:rsidP="55F70F4B" w:rsidRDefault="55F70F4B" w14:paraId="67131120" w14:textId="3611F6F8">
            <w:pPr>
              <w:pStyle w:val="Normale"/>
              <w:rPr>
                <w:b w:val="0"/>
                <w:bCs w:val="0"/>
                <w:sz w:val="22"/>
                <w:szCs w:val="22"/>
              </w:rPr>
            </w:pPr>
            <w:r w:rsidRPr="55F70F4B" w:rsidR="55F70F4B">
              <w:rPr>
                <w:b w:val="0"/>
                <w:bCs w:val="0"/>
                <w:sz w:val="22"/>
                <w:szCs w:val="22"/>
              </w:rPr>
              <w:t>Auto Increment</w:t>
            </w:r>
          </w:p>
        </w:tc>
      </w:tr>
      <w:tr w:rsidR="55F70F4B" w:rsidTr="55F70F4B" w14:paraId="0091DDEC">
        <w:trPr>
          <w:trHeight w:val="300"/>
        </w:trPr>
        <w:tc>
          <w:tcPr>
            <w:tcW w:w="3210" w:type="dxa"/>
            <w:tcMar/>
          </w:tcPr>
          <w:p w:rsidR="55F70F4B" w:rsidP="55F70F4B" w:rsidRDefault="55F70F4B" w14:paraId="624D1EA2" w14:textId="6AC3D768">
            <w:pPr>
              <w:pStyle w:val="Normale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0"/>
                <w:bCs w:val="0"/>
                <w:sz w:val="22"/>
                <w:szCs w:val="22"/>
              </w:rPr>
            </w:pPr>
            <w:r w:rsidRPr="55F70F4B" w:rsidR="55F70F4B">
              <w:rPr>
                <w:b w:val="0"/>
                <w:bCs w:val="0"/>
                <w:sz w:val="22"/>
                <w:szCs w:val="22"/>
              </w:rPr>
              <w:t>Nome</w:t>
            </w:r>
          </w:p>
        </w:tc>
        <w:tc>
          <w:tcPr>
            <w:tcW w:w="3210" w:type="dxa"/>
            <w:tcMar/>
          </w:tcPr>
          <w:p w:rsidR="55F70F4B" w:rsidP="55F70F4B" w:rsidRDefault="55F70F4B" w14:paraId="2F7A2D79" w14:textId="751D0CE7">
            <w:pPr>
              <w:pStyle w:val="Normale"/>
              <w:rPr>
                <w:b w:val="0"/>
                <w:bCs w:val="0"/>
                <w:sz w:val="22"/>
                <w:szCs w:val="22"/>
              </w:rPr>
            </w:pPr>
            <w:r w:rsidRPr="55F70F4B" w:rsidR="55F70F4B">
              <w:rPr>
                <w:b w:val="0"/>
                <w:bCs w:val="0"/>
                <w:sz w:val="22"/>
                <w:szCs w:val="22"/>
              </w:rPr>
              <w:t>VARCHAR(</w:t>
            </w:r>
            <w:r w:rsidRPr="55F70F4B" w:rsidR="273D4BA5">
              <w:rPr>
                <w:b w:val="0"/>
                <w:bCs w:val="0"/>
                <w:sz w:val="22"/>
                <w:szCs w:val="22"/>
              </w:rPr>
              <w:t>5</w:t>
            </w:r>
            <w:r w:rsidRPr="55F70F4B" w:rsidR="55F70F4B">
              <w:rPr>
                <w:b w:val="0"/>
                <w:bCs w:val="0"/>
                <w:sz w:val="22"/>
                <w:szCs w:val="22"/>
              </w:rPr>
              <w:t>0)</w:t>
            </w:r>
          </w:p>
        </w:tc>
        <w:tc>
          <w:tcPr>
            <w:tcW w:w="3338" w:type="dxa"/>
            <w:tcMar/>
          </w:tcPr>
          <w:p w:rsidR="55F70F4B" w:rsidP="55F70F4B" w:rsidRDefault="55F70F4B" w14:paraId="250E1B63" w14:textId="4E61FF6C">
            <w:pPr>
              <w:pStyle w:val="Normale"/>
              <w:rPr>
                <w:b w:val="0"/>
                <w:bCs w:val="0"/>
                <w:sz w:val="22"/>
                <w:szCs w:val="22"/>
              </w:rPr>
            </w:pPr>
            <w:r w:rsidRPr="55F70F4B" w:rsidR="55F70F4B">
              <w:rPr>
                <w:b w:val="0"/>
                <w:bCs w:val="0"/>
                <w:sz w:val="22"/>
                <w:szCs w:val="22"/>
              </w:rPr>
              <w:t>NOT NULL</w:t>
            </w:r>
          </w:p>
        </w:tc>
      </w:tr>
      <w:tr w:rsidR="55F70F4B" w:rsidTr="55F70F4B" w14:paraId="03CE5A37">
        <w:trPr>
          <w:trHeight w:val="300"/>
        </w:trPr>
        <w:tc>
          <w:tcPr>
            <w:tcW w:w="3210" w:type="dxa"/>
            <w:tcMar/>
          </w:tcPr>
          <w:p w:rsidR="5206FE25" w:rsidP="55F70F4B" w:rsidRDefault="5206FE25" w14:paraId="608CBE8D" w14:textId="43F49E67">
            <w:pPr>
              <w:pStyle w:val="Normale"/>
              <w:spacing w:line="24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RPr="55F70F4B" w:rsidR="5206FE25">
              <w:rPr>
                <w:b w:val="0"/>
                <w:bCs w:val="0"/>
                <w:sz w:val="22"/>
                <w:szCs w:val="22"/>
              </w:rPr>
              <w:t>Descrizione</w:t>
            </w:r>
          </w:p>
        </w:tc>
        <w:tc>
          <w:tcPr>
            <w:tcW w:w="3210" w:type="dxa"/>
            <w:tcMar/>
          </w:tcPr>
          <w:p w:rsidR="39FD12BE" w:rsidP="55F70F4B" w:rsidRDefault="39FD12BE" w14:paraId="696AFCB2" w14:textId="33FE9AFB">
            <w:pPr>
              <w:pStyle w:val="Normale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5F70F4B" w:rsidR="39FD12BE">
              <w:rPr>
                <w:b w:val="0"/>
                <w:bCs w:val="0"/>
                <w:sz w:val="22"/>
                <w:szCs w:val="22"/>
              </w:rPr>
              <w:t>TEXT</w:t>
            </w:r>
          </w:p>
        </w:tc>
        <w:tc>
          <w:tcPr>
            <w:tcW w:w="3338" w:type="dxa"/>
            <w:tcMar/>
          </w:tcPr>
          <w:p w:rsidR="75ED653F" w:rsidP="55F70F4B" w:rsidRDefault="75ED653F" w14:paraId="729C4822" w14:textId="64AAC2FE">
            <w:pPr>
              <w:pStyle w:val="Normale"/>
              <w:rPr>
                <w:b w:val="0"/>
                <w:bCs w:val="0"/>
                <w:sz w:val="22"/>
                <w:szCs w:val="22"/>
              </w:rPr>
            </w:pPr>
            <w:r w:rsidRPr="55F70F4B" w:rsidR="75ED653F">
              <w:rPr>
                <w:b w:val="0"/>
                <w:bCs w:val="0"/>
                <w:sz w:val="22"/>
                <w:szCs w:val="22"/>
              </w:rPr>
              <w:t>NULL</w:t>
            </w:r>
          </w:p>
        </w:tc>
      </w:tr>
      <w:tr w:rsidR="55F70F4B" w:rsidTr="55F70F4B" w14:paraId="6BC848B3">
        <w:trPr>
          <w:trHeight w:val="300"/>
        </w:trPr>
        <w:tc>
          <w:tcPr>
            <w:tcW w:w="3210" w:type="dxa"/>
            <w:tcMar/>
          </w:tcPr>
          <w:p w:rsidR="4DD7A49C" w:rsidP="55F70F4B" w:rsidRDefault="4DD7A49C" w14:paraId="1537563D" w14:textId="1231BF5D">
            <w:pPr>
              <w:pStyle w:val="Normale"/>
              <w:spacing w:line="24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RPr="55F70F4B" w:rsidR="4DD7A49C">
              <w:rPr>
                <w:b w:val="0"/>
                <w:bCs w:val="0"/>
                <w:sz w:val="22"/>
                <w:szCs w:val="22"/>
              </w:rPr>
              <w:t>Prezzo</w:t>
            </w:r>
          </w:p>
        </w:tc>
        <w:tc>
          <w:tcPr>
            <w:tcW w:w="3210" w:type="dxa"/>
            <w:tcMar/>
          </w:tcPr>
          <w:p w:rsidR="155A221A" w:rsidP="55F70F4B" w:rsidRDefault="155A221A" w14:paraId="1039602B" w14:textId="46D28BD9">
            <w:pPr>
              <w:pStyle w:val="Normale"/>
              <w:rPr>
                <w:b w:val="0"/>
                <w:bCs w:val="0"/>
                <w:sz w:val="22"/>
                <w:szCs w:val="22"/>
              </w:rPr>
            </w:pPr>
            <w:r w:rsidRPr="55F70F4B" w:rsidR="155A221A">
              <w:rPr>
                <w:b w:val="0"/>
                <w:bCs w:val="0"/>
                <w:sz w:val="22"/>
                <w:szCs w:val="22"/>
              </w:rPr>
              <w:t>DECIMAL(</w:t>
            </w:r>
            <w:r w:rsidRPr="55F70F4B" w:rsidR="155A221A">
              <w:rPr>
                <w:b w:val="0"/>
                <w:bCs w:val="0"/>
                <w:sz w:val="22"/>
                <w:szCs w:val="22"/>
              </w:rPr>
              <w:t>8, 2)</w:t>
            </w:r>
          </w:p>
        </w:tc>
        <w:tc>
          <w:tcPr>
            <w:tcW w:w="3338" w:type="dxa"/>
            <w:tcMar/>
          </w:tcPr>
          <w:p w:rsidR="719DAF1D" w:rsidP="55F70F4B" w:rsidRDefault="719DAF1D" w14:paraId="3B56E2A3" w14:textId="26405D3D">
            <w:pPr>
              <w:pStyle w:val="Normale"/>
              <w:rPr>
                <w:b w:val="0"/>
                <w:bCs w:val="0"/>
                <w:sz w:val="22"/>
                <w:szCs w:val="22"/>
              </w:rPr>
            </w:pPr>
            <w:r w:rsidRPr="55F70F4B" w:rsidR="719DAF1D">
              <w:rPr>
                <w:b w:val="0"/>
                <w:bCs w:val="0"/>
                <w:sz w:val="22"/>
                <w:szCs w:val="22"/>
              </w:rPr>
              <w:t>NOT NULL</w:t>
            </w:r>
          </w:p>
        </w:tc>
      </w:tr>
    </w:tbl>
    <w:p w:rsidR="002905EF" w:rsidP="55F70F4B" w:rsidRDefault="002905EF" w14:paraId="5488C073" w14:textId="552B506F">
      <w:pPr>
        <w:pStyle w:val="Normale"/>
        <w:rPr>
          <w:rFonts w:ascii="Lato" w:hAnsi="Lato" w:eastAsia="Calibri" w:cs="Calibri Light"/>
          <w:b w:val="1"/>
          <w:bCs w:val="1"/>
          <w:color w:val="auto"/>
          <w:sz w:val="32"/>
          <w:szCs w:val="32"/>
        </w:rPr>
      </w:pPr>
    </w:p>
    <w:p w:rsidR="002905EF" w:rsidP="55F70F4B" w:rsidRDefault="002905EF" w14:paraId="3379D875" w14:textId="4A9FD5C1">
      <w:pPr>
        <w:pStyle w:val="Normale"/>
        <w:rPr>
          <w:rFonts w:ascii="Lato" w:hAnsi="Lato" w:eastAsia="Calibri" w:cs="Calibri Light"/>
          <w:b w:val="1"/>
          <w:bCs w:val="1"/>
          <w:color w:val="auto"/>
          <w:sz w:val="32"/>
          <w:szCs w:val="32"/>
        </w:rPr>
      </w:pPr>
    </w:p>
    <w:p w:rsidR="002905EF" w:rsidP="55F70F4B" w:rsidRDefault="002905EF" w14:paraId="088C0A21" w14:textId="6C754635">
      <w:pPr>
        <w:pStyle w:val="Normale"/>
        <w:rPr>
          <w:rFonts w:ascii="Lato" w:hAnsi="Lato" w:eastAsia="Calibri" w:cs="Calibri Light"/>
          <w:b w:val="1"/>
          <w:bCs w:val="1"/>
          <w:color w:val="auto"/>
          <w:sz w:val="32"/>
          <w:szCs w:val="32"/>
        </w:rPr>
      </w:pPr>
    </w:p>
    <w:p w:rsidR="002905EF" w:rsidP="55F70F4B" w:rsidRDefault="002905EF" w14:paraId="0D42606C" w14:textId="7165B897">
      <w:pPr>
        <w:pStyle w:val="Normale"/>
        <w:rPr>
          <w:rFonts w:ascii="Lato" w:hAnsi="Lato" w:eastAsia="Calibri" w:cs="Calibri Light"/>
          <w:b w:val="1"/>
          <w:bCs w:val="1"/>
          <w:color w:val="auto"/>
          <w:sz w:val="32"/>
          <w:szCs w:val="32"/>
        </w:rPr>
      </w:pPr>
      <w:r w:rsidRPr="55F70F4B" w:rsidR="1D10A394">
        <w:rPr>
          <w:rFonts w:ascii="Lato" w:hAnsi="Lato" w:eastAsia="Calibri" w:cs="Calibri Light"/>
          <w:b w:val="1"/>
          <w:bCs w:val="1"/>
          <w:color w:val="auto"/>
          <w:sz w:val="32"/>
          <w:szCs w:val="32"/>
        </w:rPr>
        <w:t>CONFIGURAZIONE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210"/>
        <w:gridCol w:w="3210"/>
        <w:gridCol w:w="3338"/>
      </w:tblGrid>
      <w:tr w:rsidR="55F70F4B" w:rsidTr="55F70F4B" w14:paraId="53EA425B">
        <w:trPr>
          <w:trHeight w:val="300"/>
        </w:trPr>
        <w:tc>
          <w:tcPr>
            <w:tcW w:w="3210" w:type="dxa"/>
            <w:tcMar/>
          </w:tcPr>
          <w:p w:rsidR="55F70F4B" w:rsidP="55F70F4B" w:rsidRDefault="55F70F4B" w14:paraId="79549B20" w14:textId="4ABD850E">
            <w:pPr>
              <w:pStyle w:val="Normale"/>
              <w:rPr>
                <w:b w:val="1"/>
                <w:bCs w:val="1"/>
                <w:sz w:val="28"/>
                <w:szCs w:val="28"/>
              </w:rPr>
            </w:pPr>
            <w:r w:rsidRPr="55F70F4B" w:rsidR="55F70F4B">
              <w:rPr>
                <w:b w:val="1"/>
                <w:bCs w:val="1"/>
                <w:sz w:val="28"/>
                <w:szCs w:val="28"/>
              </w:rPr>
              <w:t>Attributo</w:t>
            </w:r>
          </w:p>
        </w:tc>
        <w:tc>
          <w:tcPr>
            <w:tcW w:w="3210" w:type="dxa"/>
            <w:tcMar/>
          </w:tcPr>
          <w:p w:rsidR="55F70F4B" w:rsidP="55F70F4B" w:rsidRDefault="55F70F4B" w14:paraId="4A0B9DA4" w14:textId="60687D81">
            <w:pPr>
              <w:pStyle w:val="Normale"/>
              <w:rPr>
                <w:b w:val="1"/>
                <w:bCs w:val="1"/>
                <w:sz w:val="28"/>
                <w:szCs w:val="28"/>
              </w:rPr>
            </w:pPr>
            <w:r w:rsidRPr="55F70F4B" w:rsidR="55F70F4B">
              <w:rPr>
                <w:b w:val="1"/>
                <w:bCs w:val="1"/>
                <w:sz w:val="28"/>
                <w:szCs w:val="28"/>
              </w:rPr>
              <w:t>Tipo di Dato</w:t>
            </w:r>
          </w:p>
        </w:tc>
        <w:tc>
          <w:tcPr>
            <w:tcW w:w="3338" w:type="dxa"/>
            <w:tcMar/>
          </w:tcPr>
          <w:p w:rsidR="55F70F4B" w:rsidP="55F70F4B" w:rsidRDefault="55F70F4B" w14:paraId="2A3E7934" w14:textId="7D633597">
            <w:pPr>
              <w:pStyle w:val="Normale"/>
              <w:rPr>
                <w:b w:val="1"/>
                <w:bCs w:val="1"/>
                <w:sz w:val="28"/>
                <w:szCs w:val="28"/>
              </w:rPr>
            </w:pPr>
            <w:r w:rsidRPr="55F70F4B" w:rsidR="55F70F4B">
              <w:rPr>
                <w:b w:val="1"/>
                <w:bCs w:val="1"/>
                <w:sz w:val="28"/>
                <w:szCs w:val="28"/>
              </w:rPr>
              <w:t>Vincoli/Note</w:t>
            </w:r>
          </w:p>
        </w:tc>
      </w:tr>
      <w:tr w:rsidR="55F70F4B" w:rsidTr="55F70F4B" w14:paraId="3941F84B">
        <w:trPr>
          <w:trHeight w:val="300"/>
        </w:trPr>
        <w:tc>
          <w:tcPr>
            <w:tcW w:w="3210" w:type="dxa"/>
            <w:tcMar/>
          </w:tcPr>
          <w:p w:rsidR="55F70F4B" w:rsidP="55F70F4B" w:rsidRDefault="55F70F4B" w14:paraId="6BDCC747" w14:textId="17DD2C6F">
            <w:pPr>
              <w:pStyle w:val="Normale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0"/>
                <w:bCs w:val="0"/>
                <w:sz w:val="22"/>
                <w:szCs w:val="22"/>
              </w:rPr>
            </w:pPr>
            <w:r w:rsidRPr="55F70F4B" w:rsidR="55F70F4B">
              <w:rPr>
                <w:b w:val="0"/>
                <w:bCs w:val="0"/>
                <w:sz w:val="22"/>
                <w:szCs w:val="22"/>
              </w:rPr>
              <w:t>ID</w:t>
            </w:r>
            <w:r w:rsidRPr="55F70F4B" w:rsidR="431B4407">
              <w:rPr>
                <w:b w:val="0"/>
                <w:bCs w:val="0"/>
                <w:sz w:val="22"/>
                <w:szCs w:val="22"/>
              </w:rPr>
              <w:t>Configurazione</w:t>
            </w:r>
            <w:r w:rsidRPr="55F70F4B" w:rsidR="55F70F4B">
              <w:rPr>
                <w:b w:val="0"/>
                <w:bCs w:val="0"/>
                <w:sz w:val="22"/>
                <w:szCs w:val="22"/>
              </w:rPr>
              <w:t xml:space="preserve"> (PK)</w:t>
            </w:r>
          </w:p>
        </w:tc>
        <w:tc>
          <w:tcPr>
            <w:tcW w:w="3210" w:type="dxa"/>
            <w:tcMar/>
          </w:tcPr>
          <w:p w:rsidR="55F70F4B" w:rsidP="55F70F4B" w:rsidRDefault="55F70F4B" w14:paraId="79AA5E0E" w14:textId="4A8F24F2">
            <w:pPr>
              <w:pStyle w:val="Normale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0"/>
                <w:bCs w:val="0"/>
                <w:sz w:val="22"/>
                <w:szCs w:val="22"/>
              </w:rPr>
            </w:pPr>
            <w:r w:rsidRPr="55F70F4B" w:rsidR="55F70F4B">
              <w:rPr>
                <w:b w:val="0"/>
                <w:bCs w:val="0"/>
                <w:sz w:val="22"/>
                <w:szCs w:val="22"/>
              </w:rPr>
              <w:t>INT</w:t>
            </w:r>
          </w:p>
        </w:tc>
        <w:tc>
          <w:tcPr>
            <w:tcW w:w="3338" w:type="dxa"/>
            <w:tcMar/>
          </w:tcPr>
          <w:p w:rsidR="55F70F4B" w:rsidP="55F70F4B" w:rsidRDefault="55F70F4B" w14:paraId="33AC8152" w14:textId="3611F6F8">
            <w:pPr>
              <w:pStyle w:val="Normale"/>
              <w:rPr>
                <w:b w:val="0"/>
                <w:bCs w:val="0"/>
                <w:sz w:val="22"/>
                <w:szCs w:val="22"/>
              </w:rPr>
            </w:pPr>
            <w:r w:rsidRPr="55F70F4B" w:rsidR="55F70F4B">
              <w:rPr>
                <w:b w:val="0"/>
                <w:bCs w:val="0"/>
                <w:sz w:val="22"/>
                <w:szCs w:val="22"/>
              </w:rPr>
              <w:t>Auto Increment</w:t>
            </w:r>
          </w:p>
        </w:tc>
      </w:tr>
      <w:tr w:rsidR="55F70F4B" w:rsidTr="55F70F4B" w14:paraId="68A25378">
        <w:trPr>
          <w:trHeight w:val="300"/>
        </w:trPr>
        <w:tc>
          <w:tcPr>
            <w:tcW w:w="3210" w:type="dxa"/>
            <w:tcMar/>
          </w:tcPr>
          <w:p w:rsidR="712B2156" w:rsidP="55F70F4B" w:rsidRDefault="712B2156" w14:paraId="30F96B0F" w14:textId="47858903">
            <w:pPr>
              <w:pStyle w:val="Normale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0"/>
                <w:bCs w:val="0"/>
                <w:sz w:val="22"/>
                <w:szCs w:val="22"/>
              </w:rPr>
            </w:pPr>
            <w:r w:rsidRPr="55F70F4B" w:rsidR="712B2156">
              <w:rPr>
                <w:b w:val="0"/>
                <w:bCs w:val="0"/>
                <w:sz w:val="22"/>
                <w:szCs w:val="22"/>
              </w:rPr>
              <w:t>DataCreazione</w:t>
            </w:r>
          </w:p>
        </w:tc>
        <w:tc>
          <w:tcPr>
            <w:tcW w:w="3210" w:type="dxa"/>
            <w:tcMar/>
          </w:tcPr>
          <w:p w:rsidR="226F5DA3" w:rsidP="55F70F4B" w:rsidRDefault="226F5DA3" w14:paraId="6EE61FE6" w14:textId="5B035280">
            <w:pPr>
              <w:pStyle w:val="Normale"/>
              <w:rPr>
                <w:b w:val="0"/>
                <w:bCs w:val="0"/>
                <w:sz w:val="22"/>
                <w:szCs w:val="22"/>
              </w:rPr>
            </w:pPr>
            <w:r w:rsidRPr="55F70F4B" w:rsidR="226F5DA3">
              <w:rPr>
                <w:b w:val="0"/>
                <w:bCs w:val="0"/>
                <w:sz w:val="22"/>
                <w:szCs w:val="22"/>
              </w:rPr>
              <w:t>DATETIME</w:t>
            </w:r>
          </w:p>
        </w:tc>
        <w:tc>
          <w:tcPr>
            <w:tcW w:w="3338" w:type="dxa"/>
            <w:tcMar/>
          </w:tcPr>
          <w:p w:rsidR="5862F742" w:rsidP="55F70F4B" w:rsidRDefault="5862F742" w14:paraId="5D4A08D6" w14:textId="065DD098">
            <w:pPr>
              <w:pStyle w:val="Normale"/>
              <w:rPr>
                <w:b w:val="0"/>
                <w:bCs w:val="0"/>
                <w:sz w:val="22"/>
                <w:szCs w:val="22"/>
              </w:rPr>
            </w:pPr>
            <w:r w:rsidRPr="55F70F4B" w:rsidR="5862F742">
              <w:rPr>
                <w:b w:val="0"/>
                <w:bCs w:val="0"/>
                <w:sz w:val="22"/>
                <w:szCs w:val="22"/>
              </w:rPr>
              <w:t>DEFAULT CURRENT_TIMESTAMP</w:t>
            </w:r>
          </w:p>
        </w:tc>
      </w:tr>
      <w:tr w:rsidR="55F70F4B" w:rsidTr="55F70F4B" w14:paraId="66849D3F">
        <w:trPr>
          <w:trHeight w:val="300"/>
        </w:trPr>
        <w:tc>
          <w:tcPr>
            <w:tcW w:w="3210" w:type="dxa"/>
            <w:tcMar/>
          </w:tcPr>
          <w:p w:rsidR="08F08856" w:rsidP="55F70F4B" w:rsidRDefault="08F08856" w14:paraId="652665EC" w14:textId="7F56D677">
            <w:pPr>
              <w:pStyle w:val="Normale"/>
              <w:spacing w:line="24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RPr="55F70F4B" w:rsidR="08F08856">
              <w:rPr>
                <w:b w:val="0"/>
                <w:bCs w:val="0"/>
                <w:sz w:val="22"/>
                <w:szCs w:val="22"/>
              </w:rPr>
              <w:t>PrezzoTotale</w:t>
            </w:r>
          </w:p>
        </w:tc>
        <w:tc>
          <w:tcPr>
            <w:tcW w:w="3210" w:type="dxa"/>
            <w:tcMar/>
          </w:tcPr>
          <w:p w:rsidR="4A0621D5" w:rsidP="55F70F4B" w:rsidRDefault="4A0621D5" w14:paraId="20B6AB5E" w14:textId="506B2DE6">
            <w:pPr>
              <w:pStyle w:val="Normale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0"/>
                <w:bCs w:val="0"/>
                <w:sz w:val="22"/>
                <w:szCs w:val="22"/>
              </w:rPr>
            </w:pPr>
            <w:r w:rsidRPr="55F70F4B" w:rsidR="4A0621D5">
              <w:rPr>
                <w:b w:val="0"/>
                <w:bCs w:val="0"/>
                <w:sz w:val="22"/>
                <w:szCs w:val="22"/>
              </w:rPr>
              <w:t>DECIMAL(</w:t>
            </w:r>
            <w:r w:rsidRPr="55F70F4B" w:rsidR="4A0621D5">
              <w:rPr>
                <w:b w:val="0"/>
                <w:bCs w:val="0"/>
                <w:sz w:val="22"/>
                <w:szCs w:val="22"/>
              </w:rPr>
              <w:t>10, 2)</w:t>
            </w:r>
          </w:p>
        </w:tc>
        <w:tc>
          <w:tcPr>
            <w:tcW w:w="3338" w:type="dxa"/>
            <w:tcMar/>
          </w:tcPr>
          <w:p w:rsidR="0DDA297C" w:rsidP="55F70F4B" w:rsidRDefault="0DDA297C" w14:paraId="3DD44C81" w14:textId="1E9AF93A">
            <w:pPr>
              <w:pStyle w:val="Normale"/>
              <w:rPr>
                <w:b w:val="0"/>
                <w:bCs w:val="0"/>
                <w:sz w:val="22"/>
                <w:szCs w:val="22"/>
              </w:rPr>
            </w:pPr>
            <w:r w:rsidRPr="55F70F4B" w:rsidR="0DDA297C">
              <w:rPr>
                <w:b w:val="0"/>
                <w:bCs w:val="0"/>
                <w:sz w:val="22"/>
                <w:szCs w:val="22"/>
              </w:rPr>
              <w:t xml:space="preserve">NOT </w:t>
            </w:r>
            <w:r w:rsidRPr="55F70F4B" w:rsidR="55F70F4B">
              <w:rPr>
                <w:b w:val="0"/>
                <w:bCs w:val="0"/>
                <w:sz w:val="22"/>
                <w:szCs w:val="22"/>
              </w:rPr>
              <w:t>NULL</w:t>
            </w:r>
          </w:p>
        </w:tc>
      </w:tr>
    </w:tbl>
    <w:p w:rsidR="002905EF" w:rsidP="002905EF" w:rsidRDefault="002905EF" w14:paraId="1AA3F84F" w14:textId="7B652B50"/>
    <w:p w:rsidR="002905EF" w:rsidP="55F70F4B" w:rsidRDefault="002905EF" w14:paraId="178A0832" w14:textId="5395249C">
      <w:pPr>
        <w:pStyle w:val="Normale"/>
        <w:rPr>
          <w:rFonts w:ascii="Lato" w:hAnsi="Lato" w:eastAsia="Calibri" w:cs="Calibri Light"/>
          <w:b w:val="1"/>
          <w:bCs w:val="1"/>
          <w:color w:val="auto"/>
          <w:sz w:val="32"/>
          <w:szCs w:val="32"/>
        </w:rPr>
      </w:pPr>
      <w:r w:rsidRPr="55F70F4B" w:rsidR="6E05ED69">
        <w:rPr>
          <w:rFonts w:ascii="Lato" w:hAnsi="Lato" w:eastAsia="Calibri" w:cs="Calibri Light"/>
          <w:b w:val="1"/>
          <w:bCs w:val="1"/>
          <w:color w:val="auto"/>
          <w:sz w:val="32"/>
          <w:szCs w:val="32"/>
        </w:rPr>
        <w:t>RICHIESTA_ACQUISTO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210"/>
        <w:gridCol w:w="3210"/>
        <w:gridCol w:w="3338"/>
      </w:tblGrid>
      <w:tr w:rsidR="55F70F4B" w:rsidTr="55F70F4B" w14:paraId="0FAB5CA9">
        <w:trPr>
          <w:trHeight w:val="300"/>
        </w:trPr>
        <w:tc>
          <w:tcPr>
            <w:tcW w:w="3210" w:type="dxa"/>
            <w:tcMar/>
          </w:tcPr>
          <w:p w:rsidR="55F70F4B" w:rsidP="55F70F4B" w:rsidRDefault="55F70F4B" w14:paraId="1FA9A80B" w14:textId="4ABD850E">
            <w:pPr>
              <w:pStyle w:val="Normale"/>
              <w:rPr>
                <w:b w:val="1"/>
                <w:bCs w:val="1"/>
                <w:sz w:val="28"/>
                <w:szCs w:val="28"/>
              </w:rPr>
            </w:pPr>
            <w:r w:rsidRPr="55F70F4B" w:rsidR="55F70F4B">
              <w:rPr>
                <w:b w:val="1"/>
                <w:bCs w:val="1"/>
                <w:sz w:val="28"/>
                <w:szCs w:val="28"/>
              </w:rPr>
              <w:t>Attributo</w:t>
            </w:r>
          </w:p>
        </w:tc>
        <w:tc>
          <w:tcPr>
            <w:tcW w:w="3210" w:type="dxa"/>
            <w:tcMar/>
          </w:tcPr>
          <w:p w:rsidR="55F70F4B" w:rsidP="55F70F4B" w:rsidRDefault="55F70F4B" w14:paraId="013EABF4" w14:textId="60687D81">
            <w:pPr>
              <w:pStyle w:val="Normale"/>
              <w:rPr>
                <w:b w:val="1"/>
                <w:bCs w:val="1"/>
                <w:sz w:val="28"/>
                <w:szCs w:val="28"/>
              </w:rPr>
            </w:pPr>
            <w:r w:rsidRPr="55F70F4B" w:rsidR="55F70F4B">
              <w:rPr>
                <w:b w:val="1"/>
                <w:bCs w:val="1"/>
                <w:sz w:val="28"/>
                <w:szCs w:val="28"/>
              </w:rPr>
              <w:t>Tipo di Dato</w:t>
            </w:r>
          </w:p>
        </w:tc>
        <w:tc>
          <w:tcPr>
            <w:tcW w:w="3338" w:type="dxa"/>
            <w:tcMar/>
          </w:tcPr>
          <w:p w:rsidR="55F70F4B" w:rsidP="55F70F4B" w:rsidRDefault="55F70F4B" w14:paraId="581EDED2" w14:textId="7D633597">
            <w:pPr>
              <w:pStyle w:val="Normale"/>
              <w:rPr>
                <w:b w:val="1"/>
                <w:bCs w:val="1"/>
                <w:sz w:val="28"/>
                <w:szCs w:val="28"/>
              </w:rPr>
            </w:pPr>
            <w:r w:rsidRPr="55F70F4B" w:rsidR="55F70F4B">
              <w:rPr>
                <w:b w:val="1"/>
                <w:bCs w:val="1"/>
                <w:sz w:val="28"/>
                <w:szCs w:val="28"/>
              </w:rPr>
              <w:t>Vincoli/Note</w:t>
            </w:r>
          </w:p>
        </w:tc>
      </w:tr>
      <w:tr w:rsidR="55F70F4B" w:rsidTr="55F70F4B" w14:paraId="37F72221">
        <w:trPr>
          <w:trHeight w:val="300"/>
        </w:trPr>
        <w:tc>
          <w:tcPr>
            <w:tcW w:w="3210" w:type="dxa"/>
            <w:tcMar/>
          </w:tcPr>
          <w:p w:rsidR="55F70F4B" w:rsidP="55F70F4B" w:rsidRDefault="55F70F4B" w14:paraId="045AE20D" w14:textId="059754FB">
            <w:pPr>
              <w:pStyle w:val="Normale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0"/>
                <w:bCs w:val="0"/>
                <w:sz w:val="22"/>
                <w:szCs w:val="22"/>
              </w:rPr>
            </w:pPr>
            <w:r w:rsidRPr="55F70F4B" w:rsidR="55F70F4B">
              <w:rPr>
                <w:b w:val="0"/>
                <w:bCs w:val="0"/>
                <w:sz w:val="22"/>
                <w:szCs w:val="22"/>
              </w:rPr>
              <w:t>ID</w:t>
            </w:r>
            <w:r w:rsidRPr="55F70F4B" w:rsidR="5B8DD932">
              <w:rPr>
                <w:b w:val="0"/>
                <w:bCs w:val="0"/>
                <w:sz w:val="22"/>
                <w:szCs w:val="22"/>
              </w:rPr>
              <w:t>Richiesta</w:t>
            </w:r>
            <w:r w:rsidRPr="55F70F4B" w:rsidR="55F70F4B">
              <w:rPr>
                <w:b w:val="0"/>
                <w:bCs w:val="0"/>
                <w:sz w:val="22"/>
                <w:szCs w:val="22"/>
              </w:rPr>
              <w:t xml:space="preserve"> (PK)</w:t>
            </w:r>
          </w:p>
        </w:tc>
        <w:tc>
          <w:tcPr>
            <w:tcW w:w="3210" w:type="dxa"/>
            <w:tcMar/>
          </w:tcPr>
          <w:p w:rsidR="55F70F4B" w:rsidP="55F70F4B" w:rsidRDefault="55F70F4B" w14:paraId="7685431B" w14:textId="4A8F24F2">
            <w:pPr>
              <w:pStyle w:val="Normale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0"/>
                <w:bCs w:val="0"/>
                <w:sz w:val="22"/>
                <w:szCs w:val="22"/>
              </w:rPr>
            </w:pPr>
            <w:r w:rsidRPr="55F70F4B" w:rsidR="55F70F4B">
              <w:rPr>
                <w:b w:val="0"/>
                <w:bCs w:val="0"/>
                <w:sz w:val="22"/>
                <w:szCs w:val="22"/>
              </w:rPr>
              <w:t>INT</w:t>
            </w:r>
          </w:p>
        </w:tc>
        <w:tc>
          <w:tcPr>
            <w:tcW w:w="3338" w:type="dxa"/>
            <w:tcMar/>
          </w:tcPr>
          <w:p w:rsidR="55F70F4B" w:rsidP="55F70F4B" w:rsidRDefault="55F70F4B" w14:paraId="165057DC" w14:textId="3611F6F8">
            <w:pPr>
              <w:pStyle w:val="Normale"/>
              <w:rPr>
                <w:b w:val="0"/>
                <w:bCs w:val="0"/>
                <w:sz w:val="22"/>
                <w:szCs w:val="22"/>
              </w:rPr>
            </w:pPr>
            <w:r w:rsidRPr="55F70F4B" w:rsidR="55F70F4B">
              <w:rPr>
                <w:b w:val="0"/>
                <w:bCs w:val="0"/>
                <w:sz w:val="22"/>
                <w:szCs w:val="22"/>
              </w:rPr>
              <w:t>Auto Increment</w:t>
            </w:r>
          </w:p>
        </w:tc>
      </w:tr>
      <w:tr w:rsidR="55F70F4B" w:rsidTr="55F70F4B" w14:paraId="1B6081B2">
        <w:trPr>
          <w:trHeight w:val="300"/>
        </w:trPr>
        <w:tc>
          <w:tcPr>
            <w:tcW w:w="3210" w:type="dxa"/>
            <w:tcMar/>
          </w:tcPr>
          <w:p w:rsidR="55F70F4B" w:rsidP="55F70F4B" w:rsidRDefault="55F70F4B" w14:paraId="31C15222" w14:textId="7EA746BC">
            <w:pPr>
              <w:pStyle w:val="Normale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0"/>
                <w:bCs w:val="0"/>
                <w:sz w:val="22"/>
                <w:szCs w:val="22"/>
              </w:rPr>
            </w:pPr>
            <w:r w:rsidRPr="55F70F4B" w:rsidR="55F70F4B">
              <w:rPr>
                <w:b w:val="0"/>
                <w:bCs w:val="0"/>
                <w:sz w:val="22"/>
                <w:szCs w:val="22"/>
              </w:rPr>
              <w:t>Data</w:t>
            </w:r>
            <w:r w:rsidRPr="55F70F4B" w:rsidR="573081BF">
              <w:rPr>
                <w:b w:val="0"/>
                <w:bCs w:val="0"/>
                <w:sz w:val="22"/>
                <w:szCs w:val="22"/>
              </w:rPr>
              <w:t>Richiesta</w:t>
            </w:r>
          </w:p>
        </w:tc>
        <w:tc>
          <w:tcPr>
            <w:tcW w:w="3210" w:type="dxa"/>
            <w:tcMar/>
          </w:tcPr>
          <w:p w:rsidR="55F70F4B" w:rsidP="55F70F4B" w:rsidRDefault="55F70F4B" w14:paraId="05A86774" w14:textId="5B035280">
            <w:pPr>
              <w:pStyle w:val="Normale"/>
              <w:rPr>
                <w:b w:val="0"/>
                <w:bCs w:val="0"/>
                <w:sz w:val="22"/>
                <w:szCs w:val="22"/>
              </w:rPr>
            </w:pPr>
            <w:r w:rsidRPr="55F70F4B" w:rsidR="55F70F4B">
              <w:rPr>
                <w:b w:val="0"/>
                <w:bCs w:val="0"/>
                <w:sz w:val="22"/>
                <w:szCs w:val="22"/>
              </w:rPr>
              <w:t>DATETIME</w:t>
            </w:r>
          </w:p>
        </w:tc>
        <w:tc>
          <w:tcPr>
            <w:tcW w:w="3338" w:type="dxa"/>
            <w:tcMar/>
          </w:tcPr>
          <w:p w:rsidR="55F70F4B" w:rsidP="55F70F4B" w:rsidRDefault="55F70F4B" w14:paraId="691334EA" w14:textId="065DD098">
            <w:pPr>
              <w:pStyle w:val="Normale"/>
              <w:rPr>
                <w:b w:val="0"/>
                <w:bCs w:val="0"/>
                <w:sz w:val="22"/>
                <w:szCs w:val="22"/>
              </w:rPr>
            </w:pPr>
            <w:r w:rsidRPr="55F70F4B" w:rsidR="55F70F4B">
              <w:rPr>
                <w:b w:val="0"/>
                <w:bCs w:val="0"/>
                <w:sz w:val="22"/>
                <w:szCs w:val="22"/>
              </w:rPr>
              <w:t>DEFAULT CURRENT_TIMESTAMP</w:t>
            </w:r>
          </w:p>
        </w:tc>
      </w:tr>
      <w:tr w:rsidR="55F70F4B" w:rsidTr="55F70F4B" w14:paraId="7375AA36">
        <w:trPr>
          <w:trHeight w:val="300"/>
        </w:trPr>
        <w:tc>
          <w:tcPr>
            <w:tcW w:w="3210" w:type="dxa"/>
            <w:tcMar/>
          </w:tcPr>
          <w:p w:rsidR="39CE5DAE" w:rsidP="55F70F4B" w:rsidRDefault="39CE5DAE" w14:paraId="073AF214" w14:textId="6019312B">
            <w:pPr>
              <w:pStyle w:val="Normale"/>
              <w:spacing w:line="24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RPr="55F70F4B" w:rsidR="39CE5DAE">
              <w:rPr>
                <w:b w:val="0"/>
                <w:bCs w:val="0"/>
                <w:sz w:val="22"/>
                <w:szCs w:val="22"/>
              </w:rPr>
              <w:t>Stato</w:t>
            </w:r>
          </w:p>
        </w:tc>
        <w:tc>
          <w:tcPr>
            <w:tcW w:w="3210" w:type="dxa"/>
            <w:tcMar/>
          </w:tcPr>
          <w:p w:rsidR="39CE5DAE" w:rsidP="55F70F4B" w:rsidRDefault="39CE5DAE" w14:paraId="731B981A" w14:textId="633F8DE3">
            <w:pPr>
              <w:pStyle w:val="Normale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0"/>
                <w:bCs w:val="0"/>
                <w:sz w:val="22"/>
                <w:szCs w:val="22"/>
              </w:rPr>
            </w:pPr>
            <w:r w:rsidRPr="55F70F4B" w:rsidR="39CE5DAE">
              <w:rPr>
                <w:b w:val="0"/>
                <w:bCs w:val="0"/>
                <w:sz w:val="22"/>
                <w:szCs w:val="22"/>
              </w:rPr>
              <w:t>ENUM(</w:t>
            </w:r>
            <w:r w:rsidRPr="55F70F4B" w:rsidR="39CE5DAE">
              <w:rPr>
                <w:b w:val="0"/>
                <w:bCs w:val="0"/>
                <w:sz w:val="22"/>
                <w:szCs w:val="22"/>
              </w:rPr>
              <w:t>‘In attesa’, ‘Approvata’, ‘Rifiutata’)</w:t>
            </w:r>
          </w:p>
        </w:tc>
        <w:tc>
          <w:tcPr>
            <w:tcW w:w="3338" w:type="dxa"/>
            <w:tcMar/>
          </w:tcPr>
          <w:p w:rsidR="39CE5DAE" w:rsidP="55F70F4B" w:rsidRDefault="39CE5DAE" w14:paraId="32876B4E" w14:textId="7702A5AD">
            <w:pPr>
              <w:pStyle w:val="Normale"/>
              <w:rPr>
                <w:b w:val="0"/>
                <w:bCs w:val="0"/>
                <w:sz w:val="22"/>
                <w:szCs w:val="22"/>
              </w:rPr>
            </w:pPr>
            <w:r w:rsidRPr="55F70F4B" w:rsidR="39CE5DAE">
              <w:rPr>
                <w:b w:val="0"/>
                <w:bCs w:val="0"/>
                <w:sz w:val="22"/>
                <w:szCs w:val="22"/>
              </w:rPr>
              <w:t>DEFAULT ‘In attesa’</w:t>
            </w:r>
          </w:p>
        </w:tc>
      </w:tr>
    </w:tbl>
    <w:p w:rsidR="002905EF" w:rsidP="55F70F4B" w:rsidRDefault="002905EF" w14:paraId="0D456F4B" w14:textId="0DB024AB">
      <w:pPr>
        <w:pStyle w:val="Normale"/>
        <w:rPr>
          <w:rFonts w:ascii="Lato" w:hAnsi="Lato" w:eastAsia="Calibri" w:cs="Calibri Light"/>
          <w:b w:val="1"/>
          <w:bCs w:val="1"/>
          <w:color w:val="auto"/>
          <w:sz w:val="32"/>
          <w:szCs w:val="32"/>
        </w:rPr>
      </w:pPr>
    </w:p>
    <w:p w:rsidR="002905EF" w:rsidP="55F70F4B" w:rsidRDefault="002905EF" w14:paraId="4D017A18" w14:textId="04171D96">
      <w:pPr>
        <w:pStyle w:val="Normale"/>
        <w:rPr>
          <w:rFonts w:ascii="Lato" w:hAnsi="Lato" w:eastAsia="Calibri" w:cs="Calibri Light"/>
          <w:b w:val="1"/>
          <w:bCs w:val="1"/>
          <w:color w:val="auto"/>
          <w:sz w:val="32"/>
          <w:szCs w:val="32"/>
        </w:rPr>
      </w:pPr>
      <w:r w:rsidRPr="55F70F4B" w:rsidR="39CE5DAE">
        <w:rPr>
          <w:rFonts w:ascii="Lato" w:hAnsi="Lato" w:eastAsia="Calibri" w:cs="Calibri Light"/>
          <w:b w:val="1"/>
          <w:bCs w:val="1"/>
          <w:color w:val="auto"/>
          <w:sz w:val="32"/>
          <w:szCs w:val="32"/>
        </w:rPr>
        <w:t>STORICO_RICHIESTA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210"/>
        <w:gridCol w:w="3210"/>
        <w:gridCol w:w="3338"/>
      </w:tblGrid>
      <w:tr w:rsidR="55F70F4B" w:rsidTr="55F70F4B" w14:paraId="1228D97B">
        <w:trPr>
          <w:trHeight w:val="300"/>
        </w:trPr>
        <w:tc>
          <w:tcPr>
            <w:tcW w:w="3210" w:type="dxa"/>
            <w:tcMar/>
          </w:tcPr>
          <w:p w:rsidR="55F70F4B" w:rsidP="55F70F4B" w:rsidRDefault="55F70F4B" w14:paraId="0E601648" w14:textId="4ABD850E">
            <w:pPr>
              <w:pStyle w:val="Normale"/>
              <w:rPr>
                <w:b w:val="1"/>
                <w:bCs w:val="1"/>
                <w:sz w:val="28"/>
                <w:szCs w:val="28"/>
              </w:rPr>
            </w:pPr>
            <w:r w:rsidRPr="55F70F4B" w:rsidR="55F70F4B">
              <w:rPr>
                <w:b w:val="1"/>
                <w:bCs w:val="1"/>
                <w:sz w:val="28"/>
                <w:szCs w:val="28"/>
              </w:rPr>
              <w:t>Attributo</w:t>
            </w:r>
          </w:p>
        </w:tc>
        <w:tc>
          <w:tcPr>
            <w:tcW w:w="3210" w:type="dxa"/>
            <w:tcMar/>
          </w:tcPr>
          <w:p w:rsidR="55F70F4B" w:rsidP="55F70F4B" w:rsidRDefault="55F70F4B" w14:paraId="73A86DC4" w14:textId="60687D81">
            <w:pPr>
              <w:pStyle w:val="Normale"/>
              <w:rPr>
                <w:b w:val="1"/>
                <w:bCs w:val="1"/>
                <w:sz w:val="28"/>
                <w:szCs w:val="28"/>
              </w:rPr>
            </w:pPr>
            <w:r w:rsidRPr="55F70F4B" w:rsidR="55F70F4B">
              <w:rPr>
                <w:b w:val="1"/>
                <w:bCs w:val="1"/>
                <w:sz w:val="28"/>
                <w:szCs w:val="28"/>
              </w:rPr>
              <w:t>Tipo di Dato</w:t>
            </w:r>
          </w:p>
        </w:tc>
        <w:tc>
          <w:tcPr>
            <w:tcW w:w="3338" w:type="dxa"/>
            <w:tcMar/>
          </w:tcPr>
          <w:p w:rsidR="55F70F4B" w:rsidP="55F70F4B" w:rsidRDefault="55F70F4B" w14:paraId="5955D8F2" w14:textId="7D633597">
            <w:pPr>
              <w:pStyle w:val="Normale"/>
              <w:rPr>
                <w:b w:val="1"/>
                <w:bCs w:val="1"/>
                <w:sz w:val="28"/>
                <w:szCs w:val="28"/>
              </w:rPr>
            </w:pPr>
            <w:r w:rsidRPr="55F70F4B" w:rsidR="55F70F4B">
              <w:rPr>
                <w:b w:val="1"/>
                <w:bCs w:val="1"/>
                <w:sz w:val="28"/>
                <w:szCs w:val="28"/>
              </w:rPr>
              <w:t>Vincoli/Note</w:t>
            </w:r>
          </w:p>
        </w:tc>
      </w:tr>
      <w:tr w:rsidR="55F70F4B" w:rsidTr="55F70F4B" w14:paraId="69F55D33">
        <w:trPr>
          <w:trHeight w:val="300"/>
        </w:trPr>
        <w:tc>
          <w:tcPr>
            <w:tcW w:w="3210" w:type="dxa"/>
            <w:tcMar/>
          </w:tcPr>
          <w:p w:rsidR="55F70F4B" w:rsidP="55F70F4B" w:rsidRDefault="55F70F4B" w14:paraId="54C901B3" w14:textId="3CA0E17E">
            <w:pPr>
              <w:pStyle w:val="Normale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0"/>
                <w:bCs w:val="0"/>
                <w:sz w:val="22"/>
                <w:szCs w:val="22"/>
              </w:rPr>
            </w:pPr>
            <w:r w:rsidRPr="55F70F4B" w:rsidR="55F70F4B">
              <w:rPr>
                <w:b w:val="0"/>
                <w:bCs w:val="0"/>
                <w:sz w:val="22"/>
                <w:szCs w:val="22"/>
              </w:rPr>
              <w:t>ID</w:t>
            </w:r>
            <w:r w:rsidRPr="55F70F4B" w:rsidR="4AA3A8D4">
              <w:rPr>
                <w:b w:val="0"/>
                <w:bCs w:val="0"/>
                <w:sz w:val="22"/>
                <w:szCs w:val="22"/>
              </w:rPr>
              <w:t>Storico</w:t>
            </w:r>
            <w:r w:rsidRPr="55F70F4B" w:rsidR="55F70F4B">
              <w:rPr>
                <w:b w:val="0"/>
                <w:bCs w:val="0"/>
                <w:sz w:val="22"/>
                <w:szCs w:val="22"/>
              </w:rPr>
              <w:t xml:space="preserve"> (PK)</w:t>
            </w:r>
          </w:p>
        </w:tc>
        <w:tc>
          <w:tcPr>
            <w:tcW w:w="3210" w:type="dxa"/>
            <w:tcMar/>
          </w:tcPr>
          <w:p w:rsidR="55F70F4B" w:rsidP="55F70F4B" w:rsidRDefault="55F70F4B" w14:paraId="62F9E5A2" w14:textId="4A8F24F2">
            <w:pPr>
              <w:pStyle w:val="Normale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0"/>
                <w:bCs w:val="0"/>
                <w:sz w:val="22"/>
                <w:szCs w:val="22"/>
              </w:rPr>
            </w:pPr>
            <w:r w:rsidRPr="55F70F4B" w:rsidR="55F70F4B">
              <w:rPr>
                <w:b w:val="0"/>
                <w:bCs w:val="0"/>
                <w:sz w:val="22"/>
                <w:szCs w:val="22"/>
              </w:rPr>
              <w:t>INT</w:t>
            </w:r>
          </w:p>
        </w:tc>
        <w:tc>
          <w:tcPr>
            <w:tcW w:w="3338" w:type="dxa"/>
            <w:tcMar/>
          </w:tcPr>
          <w:p w:rsidR="55F70F4B" w:rsidP="55F70F4B" w:rsidRDefault="55F70F4B" w14:paraId="44683562" w14:textId="3611F6F8">
            <w:pPr>
              <w:pStyle w:val="Normale"/>
              <w:rPr>
                <w:b w:val="0"/>
                <w:bCs w:val="0"/>
                <w:sz w:val="22"/>
                <w:szCs w:val="22"/>
              </w:rPr>
            </w:pPr>
            <w:r w:rsidRPr="55F70F4B" w:rsidR="55F70F4B">
              <w:rPr>
                <w:b w:val="0"/>
                <w:bCs w:val="0"/>
                <w:sz w:val="22"/>
                <w:szCs w:val="22"/>
              </w:rPr>
              <w:t>Auto Increment</w:t>
            </w:r>
          </w:p>
        </w:tc>
      </w:tr>
      <w:tr w:rsidR="55F70F4B" w:rsidTr="55F70F4B" w14:paraId="035D81B2">
        <w:trPr>
          <w:trHeight w:val="300"/>
        </w:trPr>
        <w:tc>
          <w:tcPr>
            <w:tcW w:w="3210" w:type="dxa"/>
            <w:tcMar/>
          </w:tcPr>
          <w:p w:rsidR="55F70F4B" w:rsidP="55F70F4B" w:rsidRDefault="55F70F4B" w14:paraId="572DF0E1" w14:textId="7CEFDED0">
            <w:pPr>
              <w:pStyle w:val="Normale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0"/>
                <w:bCs w:val="0"/>
                <w:sz w:val="22"/>
                <w:szCs w:val="22"/>
              </w:rPr>
            </w:pPr>
            <w:r w:rsidRPr="55F70F4B" w:rsidR="55F70F4B">
              <w:rPr>
                <w:b w:val="0"/>
                <w:bCs w:val="0"/>
                <w:sz w:val="22"/>
                <w:szCs w:val="22"/>
              </w:rPr>
              <w:t>Data</w:t>
            </w:r>
            <w:r w:rsidRPr="55F70F4B" w:rsidR="5E13FA5F">
              <w:rPr>
                <w:b w:val="0"/>
                <w:bCs w:val="0"/>
                <w:sz w:val="22"/>
                <w:szCs w:val="22"/>
              </w:rPr>
              <w:t>Modifica</w:t>
            </w:r>
          </w:p>
        </w:tc>
        <w:tc>
          <w:tcPr>
            <w:tcW w:w="3210" w:type="dxa"/>
            <w:tcMar/>
          </w:tcPr>
          <w:p w:rsidR="55F70F4B" w:rsidP="55F70F4B" w:rsidRDefault="55F70F4B" w14:paraId="1C93FA04" w14:textId="5B035280">
            <w:pPr>
              <w:pStyle w:val="Normale"/>
              <w:rPr>
                <w:b w:val="0"/>
                <w:bCs w:val="0"/>
                <w:sz w:val="22"/>
                <w:szCs w:val="22"/>
              </w:rPr>
            </w:pPr>
            <w:r w:rsidRPr="55F70F4B" w:rsidR="55F70F4B">
              <w:rPr>
                <w:b w:val="0"/>
                <w:bCs w:val="0"/>
                <w:sz w:val="22"/>
                <w:szCs w:val="22"/>
              </w:rPr>
              <w:t>DATETIME</w:t>
            </w:r>
          </w:p>
        </w:tc>
        <w:tc>
          <w:tcPr>
            <w:tcW w:w="3338" w:type="dxa"/>
            <w:tcMar/>
          </w:tcPr>
          <w:p w:rsidR="55F70F4B" w:rsidP="55F70F4B" w:rsidRDefault="55F70F4B" w14:paraId="7F912070" w14:textId="065DD098">
            <w:pPr>
              <w:pStyle w:val="Normale"/>
              <w:rPr>
                <w:b w:val="0"/>
                <w:bCs w:val="0"/>
                <w:sz w:val="22"/>
                <w:szCs w:val="22"/>
              </w:rPr>
            </w:pPr>
            <w:r w:rsidRPr="55F70F4B" w:rsidR="55F70F4B">
              <w:rPr>
                <w:b w:val="0"/>
                <w:bCs w:val="0"/>
                <w:sz w:val="22"/>
                <w:szCs w:val="22"/>
              </w:rPr>
              <w:t>DEFAULT CURRENT_TIMESTAMP</w:t>
            </w:r>
          </w:p>
        </w:tc>
      </w:tr>
      <w:tr w:rsidR="55F70F4B" w:rsidTr="55F70F4B" w14:paraId="52DAD8B4">
        <w:trPr>
          <w:trHeight w:val="300"/>
        </w:trPr>
        <w:tc>
          <w:tcPr>
            <w:tcW w:w="3210" w:type="dxa"/>
            <w:tcMar/>
          </w:tcPr>
          <w:p w:rsidR="55F70F4B" w:rsidP="55F70F4B" w:rsidRDefault="55F70F4B" w14:paraId="3B754503" w14:textId="3D31CC0E">
            <w:pPr>
              <w:pStyle w:val="Normale"/>
              <w:spacing w:line="24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RPr="55F70F4B" w:rsidR="55F70F4B">
              <w:rPr>
                <w:b w:val="0"/>
                <w:bCs w:val="0"/>
                <w:sz w:val="22"/>
                <w:szCs w:val="22"/>
              </w:rPr>
              <w:t>Stato</w:t>
            </w:r>
            <w:r w:rsidRPr="55F70F4B" w:rsidR="413E9D4A">
              <w:rPr>
                <w:b w:val="0"/>
                <w:bCs w:val="0"/>
                <w:sz w:val="22"/>
                <w:szCs w:val="22"/>
              </w:rPr>
              <w:t>Precedente</w:t>
            </w:r>
          </w:p>
        </w:tc>
        <w:tc>
          <w:tcPr>
            <w:tcW w:w="3210" w:type="dxa"/>
            <w:tcMar/>
          </w:tcPr>
          <w:p w:rsidR="0D99E426" w:rsidP="55F70F4B" w:rsidRDefault="0D99E426" w14:paraId="2665AF43" w14:textId="39063854">
            <w:pPr>
              <w:pStyle w:val="Normale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5F70F4B" w:rsidR="0D99E426">
              <w:rPr>
                <w:b w:val="0"/>
                <w:bCs w:val="0"/>
                <w:sz w:val="22"/>
                <w:szCs w:val="22"/>
              </w:rPr>
              <w:t>VARCHAR (20)</w:t>
            </w:r>
          </w:p>
        </w:tc>
        <w:tc>
          <w:tcPr>
            <w:tcW w:w="3338" w:type="dxa"/>
            <w:tcMar/>
          </w:tcPr>
          <w:p w:rsidR="76A30801" w:rsidP="55F70F4B" w:rsidRDefault="76A30801" w14:paraId="373CD4E9" w14:textId="5266FD14">
            <w:pPr>
              <w:pStyle w:val="Normale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5F70F4B" w:rsidR="76A30801">
              <w:rPr>
                <w:b w:val="0"/>
                <w:bCs w:val="0"/>
                <w:sz w:val="22"/>
                <w:szCs w:val="22"/>
              </w:rPr>
              <w:t>NULL</w:t>
            </w:r>
          </w:p>
        </w:tc>
      </w:tr>
      <w:tr w:rsidR="55F70F4B" w:rsidTr="55F70F4B" w14:paraId="3A0A1083">
        <w:trPr>
          <w:trHeight w:val="300"/>
        </w:trPr>
        <w:tc>
          <w:tcPr>
            <w:tcW w:w="3210" w:type="dxa"/>
            <w:tcMar/>
          </w:tcPr>
          <w:p w:rsidR="3F6198F5" w:rsidP="55F70F4B" w:rsidRDefault="3F6198F5" w14:paraId="14803669" w14:textId="5749C98D">
            <w:pPr>
              <w:pStyle w:val="Normale"/>
              <w:spacing w:line="24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RPr="55F70F4B" w:rsidR="3F6198F5">
              <w:rPr>
                <w:b w:val="0"/>
                <w:bCs w:val="0"/>
                <w:sz w:val="22"/>
                <w:szCs w:val="22"/>
              </w:rPr>
              <w:t>StatoNuovo</w:t>
            </w:r>
          </w:p>
        </w:tc>
        <w:tc>
          <w:tcPr>
            <w:tcW w:w="3210" w:type="dxa"/>
            <w:tcMar/>
          </w:tcPr>
          <w:p w:rsidR="632658FE" w:rsidP="55F70F4B" w:rsidRDefault="632658FE" w14:paraId="4E50989F" w14:textId="621E8CFC">
            <w:pPr>
              <w:pStyle w:val="Normale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5F70F4B" w:rsidR="632658FE">
              <w:rPr>
                <w:b w:val="0"/>
                <w:bCs w:val="0"/>
                <w:sz w:val="22"/>
                <w:szCs w:val="22"/>
              </w:rPr>
              <w:t>VARCHAR (20)</w:t>
            </w:r>
          </w:p>
        </w:tc>
        <w:tc>
          <w:tcPr>
            <w:tcW w:w="3338" w:type="dxa"/>
            <w:tcMar/>
          </w:tcPr>
          <w:p w:rsidR="7B8178B3" w:rsidP="55F70F4B" w:rsidRDefault="7B8178B3" w14:paraId="48212668" w14:textId="3946CBF2">
            <w:pPr>
              <w:pStyle w:val="Normale"/>
              <w:rPr>
                <w:b w:val="0"/>
                <w:bCs w:val="0"/>
                <w:sz w:val="22"/>
                <w:szCs w:val="22"/>
              </w:rPr>
            </w:pPr>
            <w:r w:rsidRPr="55F70F4B" w:rsidR="7B8178B3">
              <w:rPr>
                <w:b w:val="0"/>
                <w:bCs w:val="0"/>
                <w:sz w:val="22"/>
                <w:szCs w:val="22"/>
              </w:rPr>
              <w:t>NOT NULL</w:t>
            </w:r>
          </w:p>
        </w:tc>
      </w:tr>
      <w:tr w:rsidR="55F70F4B" w:rsidTr="55F70F4B" w14:paraId="0FB72C52">
        <w:trPr>
          <w:trHeight w:val="300"/>
        </w:trPr>
        <w:tc>
          <w:tcPr>
            <w:tcW w:w="3210" w:type="dxa"/>
            <w:tcMar/>
          </w:tcPr>
          <w:p w:rsidR="3F6198F5" w:rsidP="55F70F4B" w:rsidRDefault="3F6198F5" w14:paraId="11F15759" w14:textId="75C6950F">
            <w:pPr>
              <w:pStyle w:val="Normale"/>
              <w:spacing w:line="24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RPr="55F70F4B" w:rsidR="3F6198F5">
              <w:rPr>
                <w:b w:val="0"/>
                <w:bCs w:val="0"/>
                <w:sz w:val="22"/>
                <w:szCs w:val="22"/>
              </w:rPr>
              <w:t>Note</w:t>
            </w:r>
          </w:p>
        </w:tc>
        <w:tc>
          <w:tcPr>
            <w:tcW w:w="3210" w:type="dxa"/>
            <w:tcMar/>
          </w:tcPr>
          <w:p w:rsidR="299D2D91" w:rsidP="55F70F4B" w:rsidRDefault="299D2D91" w14:paraId="3D3A7736" w14:textId="69AA1357">
            <w:pPr>
              <w:pStyle w:val="Normale"/>
              <w:spacing w:line="24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RPr="55F70F4B" w:rsidR="299D2D91">
              <w:rPr>
                <w:b w:val="0"/>
                <w:bCs w:val="0"/>
                <w:sz w:val="22"/>
                <w:szCs w:val="22"/>
              </w:rPr>
              <w:t>TEXT</w:t>
            </w:r>
          </w:p>
        </w:tc>
        <w:tc>
          <w:tcPr>
            <w:tcW w:w="3338" w:type="dxa"/>
            <w:tcMar/>
          </w:tcPr>
          <w:p w:rsidR="78395345" w:rsidP="55F70F4B" w:rsidRDefault="78395345" w14:paraId="1600CBDE" w14:textId="6E6D612E">
            <w:pPr>
              <w:pStyle w:val="Normale"/>
              <w:rPr>
                <w:b w:val="0"/>
                <w:bCs w:val="0"/>
                <w:sz w:val="22"/>
                <w:szCs w:val="22"/>
              </w:rPr>
            </w:pPr>
            <w:r w:rsidRPr="55F70F4B" w:rsidR="78395345">
              <w:rPr>
                <w:b w:val="0"/>
                <w:bCs w:val="0"/>
                <w:sz w:val="22"/>
                <w:szCs w:val="22"/>
              </w:rPr>
              <w:t>NULL</w:t>
            </w:r>
          </w:p>
        </w:tc>
      </w:tr>
    </w:tbl>
    <w:p w:rsidR="002905EF" w:rsidP="55F70F4B" w:rsidRDefault="002905EF" w14:paraId="1ED52DA7" w14:textId="3E664BD0">
      <w:pPr>
        <w:pStyle w:val="Normale"/>
        <w:rPr>
          <w:rFonts w:ascii="Lato" w:hAnsi="Lato" w:eastAsia="Calibri" w:cs="Calibri Light"/>
          <w:b w:val="1"/>
          <w:bCs w:val="1"/>
          <w:color w:val="006699"/>
          <w:sz w:val="32"/>
          <w:szCs w:val="32"/>
        </w:rPr>
      </w:pPr>
    </w:p>
    <w:p w:rsidR="002905EF" w:rsidP="55F70F4B" w:rsidRDefault="002905EF" w14:paraId="12FC8217" w14:textId="1D8B3751">
      <w:pPr>
        <w:pStyle w:val="Normale"/>
        <w:rPr>
          <w:rFonts w:ascii="Lato" w:hAnsi="Lato" w:eastAsia="Calibri" w:cs="Calibri Light"/>
          <w:b w:val="1"/>
          <w:bCs w:val="1"/>
          <w:color w:val="006699"/>
          <w:sz w:val="32"/>
          <w:szCs w:val="32"/>
        </w:rPr>
      </w:pPr>
      <w:r w:rsidRPr="55F70F4B" w:rsidR="360ED0F4">
        <w:rPr>
          <w:rFonts w:ascii="Lato" w:hAnsi="Lato" w:eastAsia="Calibri" w:cs="Calibri Light"/>
          <w:b w:val="1"/>
          <w:bCs w:val="1"/>
          <w:color w:val="006699"/>
          <w:sz w:val="32"/>
          <w:szCs w:val="32"/>
        </w:rPr>
        <w:t>Stime</w:t>
      </w:r>
    </w:p>
    <w:tbl>
      <w:tblPr>
        <w:tblW w:w="85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5700"/>
        <w:gridCol w:w="1920"/>
      </w:tblGrid>
      <w:tr w:rsidRPr="00E744BC" w:rsidR="002905EF" w:rsidTr="55F70F4B" w14:paraId="20764D45" w14:textId="77777777">
        <w:trPr>
          <w:trHeight w:val="288"/>
        </w:trPr>
        <w:tc>
          <w:tcPr>
            <w:tcW w:w="960" w:type="dxa"/>
            <w:tcBorders>
              <w:top w:val="single" w:color="000000" w:themeColor="text1" w:sz="8" w:space="0"/>
              <w:left w:val="nil"/>
              <w:bottom w:val="single" w:color="000000" w:themeColor="text1" w:sz="8" w:space="0"/>
              <w:right w:val="nil"/>
            </w:tcBorders>
            <w:shd w:val="clear" w:color="auto" w:fill="156082" w:themeFill="accent1"/>
            <w:noWrap/>
            <w:tcMar/>
            <w:vAlign w:val="center"/>
            <w:hideMark/>
          </w:tcPr>
          <w:p w:rsidRPr="00E744BC" w:rsidR="002905EF" w:rsidP="00363DA1" w:rsidRDefault="002905EF" w14:paraId="7C1757E3" w14:textId="77777777">
            <w:pPr>
              <w:spacing w:after="0" w:line="240" w:lineRule="auto"/>
              <w:jc w:val="center"/>
              <w:rPr>
                <w:rFonts w:ascii="Lato" w:hAnsi="Lato" w:eastAsia="Times New Roman" w:cs="Times New Roman"/>
                <w:b/>
                <w:bCs/>
                <w:color w:val="FFFFFF"/>
                <w:lang w:eastAsia="it-IT"/>
              </w:rPr>
            </w:pPr>
            <w:r w:rsidRPr="00E744BC">
              <w:rPr>
                <w:rFonts w:ascii="Lato" w:hAnsi="Lato" w:eastAsia="Times New Roman" w:cs="Times New Roman"/>
                <w:b/>
                <w:bCs/>
                <w:color w:val="FFFFFF"/>
                <w:lang w:eastAsia="it-IT"/>
              </w:rPr>
              <w:t>N°</w:t>
            </w:r>
          </w:p>
        </w:tc>
        <w:tc>
          <w:tcPr>
            <w:tcW w:w="5700" w:type="dxa"/>
            <w:tcBorders>
              <w:top w:val="single" w:color="000000" w:themeColor="text1" w:sz="8" w:space="0"/>
              <w:left w:val="nil"/>
              <w:bottom w:val="single" w:color="000000" w:themeColor="text1" w:sz="8" w:space="0"/>
              <w:right w:val="nil"/>
            </w:tcBorders>
            <w:shd w:val="clear" w:color="auto" w:fill="156082" w:themeFill="accent1"/>
            <w:noWrap/>
            <w:tcMar/>
            <w:vAlign w:val="center"/>
            <w:hideMark/>
          </w:tcPr>
          <w:p w:rsidRPr="00E744BC" w:rsidR="002905EF" w:rsidP="00363DA1" w:rsidRDefault="002905EF" w14:paraId="26938DC3" w14:textId="77777777">
            <w:pPr>
              <w:spacing w:after="0" w:line="240" w:lineRule="auto"/>
              <w:rPr>
                <w:rFonts w:ascii="Lato" w:hAnsi="Lato" w:eastAsia="Times New Roman" w:cs="Times New Roman"/>
                <w:b/>
                <w:bCs/>
                <w:color w:val="FFFFFF"/>
                <w:lang w:eastAsia="it-IT"/>
              </w:rPr>
            </w:pPr>
            <w:r w:rsidRPr="00E744BC">
              <w:rPr>
                <w:rFonts w:ascii="Lato" w:hAnsi="Lato" w:eastAsia="Times New Roman" w:cs="Times New Roman"/>
                <w:b/>
                <w:bCs/>
                <w:color w:val="FFFFFF"/>
                <w:lang w:eastAsia="it-IT"/>
              </w:rPr>
              <w:t>Soluzione</w:t>
            </w:r>
          </w:p>
        </w:tc>
        <w:tc>
          <w:tcPr>
            <w:tcW w:w="1920" w:type="dxa"/>
            <w:tcBorders>
              <w:top w:val="single" w:color="000000" w:themeColor="text1" w:sz="8" w:space="0"/>
              <w:left w:val="nil"/>
              <w:bottom w:val="single" w:color="000000" w:themeColor="text1" w:sz="8" w:space="0"/>
              <w:right w:val="nil"/>
            </w:tcBorders>
            <w:shd w:val="clear" w:color="auto" w:fill="156082" w:themeFill="accent1"/>
            <w:noWrap/>
            <w:tcMar/>
            <w:vAlign w:val="center"/>
            <w:hideMark/>
          </w:tcPr>
          <w:p w:rsidRPr="00E744BC" w:rsidR="002905EF" w:rsidP="00363DA1" w:rsidRDefault="002905EF" w14:paraId="05B233B5" w14:textId="77777777">
            <w:pPr>
              <w:spacing w:after="0" w:line="240" w:lineRule="auto"/>
              <w:jc w:val="center"/>
              <w:rPr>
                <w:rFonts w:ascii="Lato" w:hAnsi="Lato" w:eastAsia="Times New Roman" w:cs="Times New Roman"/>
                <w:b/>
                <w:bCs/>
                <w:color w:val="FFFFFF"/>
                <w:lang w:eastAsia="it-IT"/>
              </w:rPr>
            </w:pPr>
            <w:r w:rsidRPr="00E744BC">
              <w:rPr>
                <w:rFonts w:ascii="Lato" w:hAnsi="Lato" w:eastAsia="Times New Roman" w:cs="Times New Roman"/>
                <w:b/>
                <w:bCs/>
                <w:color w:val="FFFFFF"/>
                <w:lang w:eastAsia="it-IT"/>
              </w:rPr>
              <w:t>Stima (gg/u)</w:t>
            </w:r>
          </w:p>
        </w:tc>
      </w:tr>
      <w:tr w:rsidRPr="00E744BC" w:rsidR="002905EF" w:rsidTr="55F70F4B" w14:paraId="31702B08" w14:textId="77777777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tcMar/>
            <w:vAlign w:val="center"/>
            <w:hideMark/>
          </w:tcPr>
          <w:p w:rsidRPr="00E744BC" w:rsidR="002905EF" w:rsidP="00363DA1" w:rsidRDefault="002905EF" w14:paraId="757F117A" w14:textId="77777777">
            <w:pPr>
              <w:spacing w:after="0" w:line="240" w:lineRule="auto"/>
              <w:jc w:val="center"/>
              <w:rPr>
                <w:rFonts w:ascii="Lato" w:hAnsi="Lato" w:eastAsia="Times New Roman" w:cs="Times New Roman"/>
                <w:color w:val="000000"/>
                <w:lang w:eastAsia="it-IT"/>
              </w:rPr>
            </w:pPr>
            <w:r w:rsidRPr="00E744BC">
              <w:rPr>
                <w:rFonts w:ascii="Lato" w:hAnsi="Lato" w:eastAsia="Times New Roman" w:cs="Times New Roman"/>
                <w:color w:val="000000"/>
                <w:lang w:eastAsia="it-IT"/>
              </w:rPr>
              <w:t>1</w:t>
            </w:r>
          </w:p>
        </w:tc>
        <w:tc>
          <w:tcPr>
            <w:tcW w:w="570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tcMar/>
            <w:vAlign w:val="center"/>
            <w:hideMark/>
          </w:tcPr>
          <w:p w:rsidRPr="00E744BC" w:rsidR="002905EF" w:rsidP="55F70F4B" w:rsidRDefault="002A3877" w14:paraId="26CE651D" w14:textId="4B383D05">
            <w:pPr>
              <w:pStyle w:val="Normale"/>
              <w:spacing w:after="0" w:line="240" w:lineRule="auto"/>
              <w:rPr>
                <w:b w:val="0"/>
                <w:bCs w:val="0"/>
                <w:lang w:eastAsia="it-IT"/>
              </w:rPr>
            </w:pPr>
            <w:r w:rsidR="6C643EBB">
              <w:rPr>
                <w:b w:val="0"/>
                <w:bCs w:val="0"/>
              </w:rPr>
              <w:t>Base Dati &amp; Architettura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tcMar/>
            <w:vAlign w:val="center"/>
            <w:hideMark/>
          </w:tcPr>
          <w:p w:rsidRPr="00E744BC" w:rsidR="002905EF" w:rsidP="00363DA1" w:rsidRDefault="002A3877" w14:paraId="5709E3AC" w14:textId="236510A1">
            <w:pPr>
              <w:spacing w:after="0" w:line="240" w:lineRule="auto"/>
              <w:jc w:val="center"/>
              <w:rPr>
                <w:rFonts w:ascii="Lato" w:hAnsi="Lato" w:eastAsia="Times New Roman" w:cs="Times New Roman"/>
                <w:color w:val="000000"/>
                <w:lang w:eastAsia="it-IT"/>
              </w:rPr>
            </w:pPr>
          </w:p>
        </w:tc>
      </w:tr>
      <w:tr w:rsidRPr="00E744BC" w:rsidR="002905EF" w:rsidTr="55F70F4B" w14:paraId="41570081" w14:textId="77777777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center"/>
            <w:hideMark/>
          </w:tcPr>
          <w:p w:rsidRPr="00E744BC" w:rsidR="002905EF" w:rsidP="002905EF" w:rsidRDefault="002905EF" w14:paraId="372F9AD0" w14:textId="77777777">
            <w:pPr>
              <w:spacing w:after="0" w:line="240" w:lineRule="auto"/>
              <w:jc w:val="center"/>
              <w:rPr>
                <w:rFonts w:ascii="Lato" w:hAnsi="Lato" w:eastAsia="Times New Roman" w:cs="Times New Roman"/>
                <w:color w:val="000000"/>
                <w:lang w:eastAsia="it-IT"/>
              </w:rPr>
            </w:pPr>
            <w:r w:rsidRPr="00E744BC">
              <w:rPr>
                <w:rFonts w:ascii="Lato" w:hAnsi="Lato" w:eastAsia="Times New Roman" w:cs="Times New Roman"/>
                <w:color w:val="000000"/>
                <w:lang w:eastAsia="it-IT"/>
              </w:rPr>
              <w:t>2</w:t>
            </w:r>
          </w:p>
        </w:tc>
        <w:tc>
          <w:tcPr>
            <w:tcW w:w="5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center"/>
            <w:hideMark/>
          </w:tcPr>
          <w:p w:rsidRPr="00E744BC" w:rsidR="002905EF" w:rsidP="002905EF" w:rsidRDefault="002905EF" w14:paraId="3852ED49" w14:textId="30308078">
            <w:pPr>
              <w:spacing w:after="0" w:line="240" w:lineRule="auto"/>
              <w:rPr>
                <w:rFonts w:ascii="Lato" w:hAnsi="Lato" w:eastAsia="Times New Roman" w:cs="Times New Roman"/>
                <w:color w:val="000000"/>
                <w:lang w:eastAsia="it-IT"/>
              </w:rPr>
            </w:pPr>
            <w:r w:rsidRPr="55F70F4B" w:rsidR="38383722">
              <w:rPr>
                <w:rFonts w:ascii="Lato" w:hAnsi="Lato" w:eastAsia="Times New Roman" w:cs="Times New Roman"/>
                <w:color w:val="000000" w:themeColor="text1" w:themeTint="FF" w:themeShade="FF"/>
                <w:lang w:eastAsia="it-IT"/>
              </w:rPr>
              <w:t>S</w:t>
            </w:r>
            <w:r w:rsidRPr="55F70F4B" w:rsidR="25E6E026">
              <w:rPr>
                <w:rFonts w:ascii="Lato" w:hAnsi="Lato" w:eastAsia="Times New Roman" w:cs="Times New Roman"/>
                <w:color w:val="000000" w:themeColor="text1" w:themeTint="FF" w:themeShade="FF"/>
                <w:lang w:eastAsia="it-IT"/>
              </w:rPr>
              <w:t>viluppo API &amp; Logica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center"/>
            <w:hideMark/>
          </w:tcPr>
          <w:p w:rsidRPr="00E744BC" w:rsidR="002905EF" w:rsidP="002905EF" w:rsidRDefault="002A3877" w14:paraId="6065ED8C" w14:textId="1F6F694C">
            <w:pPr>
              <w:spacing w:after="0" w:line="240" w:lineRule="auto"/>
              <w:jc w:val="center"/>
              <w:rPr>
                <w:rFonts w:ascii="Lato" w:hAnsi="Lato" w:eastAsia="Times New Roman" w:cs="Times New Roman"/>
                <w:color w:val="000000"/>
                <w:lang w:eastAsia="it-IT"/>
              </w:rPr>
            </w:pPr>
          </w:p>
        </w:tc>
      </w:tr>
      <w:tr w:rsidRPr="00E744BC" w:rsidR="002905EF" w:rsidTr="55F70F4B" w14:paraId="49828C74" w14:textId="77777777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single" w:color="000000" w:themeColor="text1" w:sz="8" w:space="0"/>
              <w:right w:val="nil"/>
            </w:tcBorders>
            <w:shd w:val="clear" w:color="auto" w:fill="D9D9D9" w:themeFill="background1" w:themeFillShade="D9"/>
            <w:noWrap/>
            <w:tcMar/>
            <w:vAlign w:val="center"/>
            <w:hideMark/>
          </w:tcPr>
          <w:p w:rsidRPr="00E744BC" w:rsidR="002905EF" w:rsidP="002905EF" w:rsidRDefault="002905EF" w14:paraId="41BB3D3D" w14:textId="77777777">
            <w:pPr>
              <w:spacing w:after="0" w:line="240" w:lineRule="auto"/>
              <w:jc w:val="center"/>
              <w:rPr>
                <w:rFonts w:ascii="Lato" w:hAnsi="Lato" w:eastAsia="Times New Roman" w:cs="Times New Roman"/>
                <w:color w:val="000000"/>
                <w:lang w:eastAsia="it-IT"/>
              </w:rPr>
            </w:pPr>
            <w:r w:rsidRPr="00E744BC">
              <w:rPr>
                <w:rFonts w:ascii="Lato" w:hAnsi="Lato" w:eastAsia="Times New Roman" w:cs="Times New Roman"/>
                <w:color w:val="000000"/>
                <w:lang w:eastAsia="it-IT"/>
              </w:rPr>
              <w:t>3</w:t>
            </w:r>
          </w:p>
        </w:tc>
        <w:tc>
          <w:tcPr>
            <w:tcW w:w="5700" w:type="dxa"/>
            <w:tcBorders>
              <w:top w:val="nil"/>
              <w:left w:val="nil"/>
              <w:bottom w:val="single" w:color="000000" w:themeColor="text1" w:sz="8" w:space="0"/>
              <w:right w:val="nil"/>
            </w:tcBorders>
            <w:shd w:val="clear" w:color="auto" w:fill="D9D9D9" w:themeFill="background1" w:themeFillShade="D9"/>
            <w:noWrap/>
            <w:tcMar/>
            <w:vAlign w:val="center"/>
            <w:hideMark/>
          </w:tcPr>
          <w:p w:rsidRPr="00E744BC" w:rsidR="002905EF" w:rsidP="002905EF" w:rsidRDefault="002905EF" w14:paraId="472927F9" w14:textId="6B99A11A">
            <w:pPr>
              <w:spacing w:after="0" w:line="240" w:lineRule="auto"/>
              <w:rPr>
                <w:rFonts w:ascii="Lato" w:hAnsi="Lato" w:eastAsia="Times New Roman" w:cs="Times New Roman"/>
                <w:color w:val="000000"/>
                <w:lang w:eastAsia="it-IT"/>
              </w:rPr>
            </w:pPr>
            <w:r w:rsidRPr="55F70F4B" w:rsidR="218AF47D">
              <w:rPr>
                <w:rFonts w:ascii="Lato" w:hAnsi="Lato" w:eastAsia="Times New Roman" w:cs="Times New Roman"/>
                <w:color w:val="000000" w:themeColor="text1" w:themeTint="FF" w:themeShade="FF"/>
                <w:lang w:eastAsia="it-IT"/>
              </w:rPr>
              <w:t>Interfaccia Utente UI/UX</w:t>
            </w:r>
          </w:p>
        </w:tc>
        <w:tc>
          <w:tcPr>
            <w:tcW w:w="1920" w:type="dxa"/>
            <w:tcBorders>
              <w:top w:val="nil"/>
              <w:left w:val="nil"/>
              <w:bottom w:val="single" w:color="000000" w:themeColor="text1" w:sz="8" w:space="0"/>
              <w:right w:val="nil"/>
            </w:tcBorders>
            <w:shd w:val="clear" w:color="auto" w:fill="D9D9D9" w:themeFill="background1" w:themeFillShade="D9"/>
            <w:noWrap/>
            <w:tcMar/>
            <w:vAlign w:val="center"/>
            <w:hideMark/>
          </w:tcPr>
          <w:p w:rsidRPr="00E744BC" w:rsidR="002905EF" w:rsidP="002905EF" w:rsidRDefault="002A3877" w14:paraId="10EF5AFE" w14:textId="555059C0">
            <w:pPr>
              <w:spacing w:after="0" w:line="240" w:lineRule="auto"/>
              <w:jc w:val="center"/>
              <w:rPr>
                <w:rFonts w:ascii="Lato" w:hAnsi="Lato" w:eastAsia="Times New Roman" w:cs="Times New Roman"/>
                <w:color w:val="000000"/>
                <w:lang w:eastAsia="it-IT"/>
              </w:rPr>
            </w:pPr>
          </w:p>
        </w:tc>
      </w:tr>
    </w:tbl>
    <w:p w:rsidR="0091491E" w:rsidP="55F70F4B" w:rsidRDefault="0091491E" w14:paraId="264A75CA" w14:textId="3609AE27">
      <w:pPr>
        <w:pStyle w:val="Normale"/>
      </w:pPr>
    </w:p>
    <w:sectPr w:rsidR="0091491E">
      <w:headerReference w:type="default" r:id="rId7"/>
      <w:footerReference w:type="default" r:id="rId8"/>
      <w:pgSz w:w="11906" w:h="16838" w:orient="portrait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34291" w:rsidP="002905EF" w:rsidRDefault="00134291" w14:paraId="4A071DE8" w14:textId="77777777">
      <w:pPr>
        <w:spacing w:after="0" w:line="240" w:lineRule="auto"/>
      </w:pPr>
      <w:r>
        <w:separator/>
      </w:r>
    </w:p>
  </w:endnote>
  <w:endnote w:type="continuationSeparator" w:id="0">
    <w:p w:rsidR="00134291" w:rsidP="002905EF" w:rsidRDefault="00134291" w14:paraId="10CD968E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o">
    <w:altName w:val="Segoe UI"/>
    <w:charset w:val="00"/>
    <w:family w:val="swiss"/>
    <w:pitch w:val="variable"/>
    <w:sig w:usb0="E10002FF" w:usb1="5000ECF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2905EF" w:rsidRDefault="002905EF" w14:paraId="7D5DADBE" w14:textId="77777777">
    <w:pPr>
      <w:pStyle w:val="Pidipagina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53DDDE9" wp14:editId="71771AF8">
          <wp:simplePos x="0" y="0"/>
          <wp:positionH relativeFrom="page">
            <wp:align>left</wp:align>
          </wp:positionH>
          <wp:positionV relativeFrom="page">
            <wp:align>bottom</wp:align>
          </wp:positionV>
          <wp:extent cx="7575550" cy="1604645"/>
          <wp:effectExtent l="0" t="0" r="6350" b="0"/>
          <wp:wrapTopAndBottom/>
          <wp:docPr id="188549357" name="Immagine 4" descr="Immagine che contiene testo, schermata, Carattere, Elementi grafici&#10;&#10;Descrizione generat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magine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5550" cy="16046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34291" w:rsidP="002905EF" w:rsidRDefault="00134291" w14:paraId="6672B2EF" w14:textId="77777777">
      <w:pPr>
        <w:spacing w:after="0" w:line="240" w:lineRule="auto"/>
      </w:pPr>
      <w:r>
        <w:separator/>
      </w:r>
    </w:p>
  </w:footnote>
  <w:footnote w:type="continuationSeparator" w:id="0">
    <w:p w:rsidR="00134291" w:rsidP="002905EF" w:rsidRDefault="00134291" w14:paraId="22E93404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2905EF" w:rsidRDefault="002905EF" w14:paraId="7684ECC4" w14:textId="77777777">
    <w:pPr>
      <w:pStyle w:val="Intestazione"/>
    </w:pPr>
    <w:r w:rsidRPr="00A3445A">
      <w:rPr>
        <w:noProof/>
      </w:rPr>
      <w:drawing>
        <wp:inline distT="0" distB="0" distL="0" distR="0" wp14:anchorId="63ABB6F9" wp14:editId="4D976D03">
          <wp:extent cx="6116320" cy="728980"/>
          <wp:effectExtent l="0" t="0" r="5080" b="0"/>
          <wp:docPr id="1" name="Immagin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16320" cy="7289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2905EF" w:rsidRDefault="002905EF" w14:paraId="647C20A6" w14:textId="77777777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9">
    <w:nsid w:val="65fe90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f859f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d2704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597f7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c79790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3ef6ca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39FE7787"/>
    <w:multiLevelType w:val="hybridMultilevel"/>
    <w:tmpl w:val="EF2E604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C3576E"/>
    <w:multiLevelType w:val="hybridMultilevel"/>
    <w:tmpl w:val="A3E868F2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58BC5B4F"/>
    <w:multiLevelType w:val="hybridMultilevel"/>
    <w:tmpl w:val="10DC4460"/>
    <w:lvl w:ilvl="0" w:tplc="0410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10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" w15:restartNumberingAfterBreak="0">
    <w:nsid w:val="64085F37"/>
    <w:multiLevelType w:val="multilevel"/>
    <w:tmpl w:val="22F45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1" w16cid:durableId="1165248147">
    <w:abstractNumId w:val="0"/>
  </w:num>
  <w:num w:numId="2" w16cid:durableId="1381439371">
    <w:abstractNumId w:val="3"/>
  </w:num>
  <w:num w:numId="3" w16cid:durableId="1773625531">
    <w:abstractNumId w:val="1"/>
  </w:num>
  <w:num w:numId="4" w16cid:durableId="6607011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dirty"/>
  <w:attachedTemplate r:id="rId1"/>
  <w:trackRevisions w:val="false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0D3"/>
    <w:rsid w:val="000E5531"/>
    <w:rsid w:val="001303C5"/>
    <w:rsid w:val="00134291"/>
    <w:rsid w:val="0016531E"/>
    <w:rsid w:val="001740D3"/>
    <w:rsid w:val="00261869"/>
    <w:rsid w:val="002905EF"/>
    <w:rsid w:val="002A3877"/>
    <w:rsid w:val="004F0552"/>
    <w:rsid w:val="00525F7A"/>
    <w:rsid w:val="0054230B"/>
    <w:rsid w:val="005D0E45"/>
    <w:rsid w:val="00670780"/>
    <w:rsid w:val="0091491E"/>
    <w:rsid w:val="00980070"/>
    <w:rsid w:val="009D172F"/>
    <w:rsid w:val="00C862ED"/>
    <w:rsid w:val="00E479D7"/>
    <w:rsid w:val="00E50B20"/>
    <w:rsid w:val="011C5A80"/>
    <w:rsid w:val="011C5A80"/>
    <w:rsid w:val="0163008F"/>
    <w:rsid w:val="01BFC433"/>
    <w:rsid w:val="02B7EFB7"/>
    <w:rsid w:val="02BE966F"/>
    <w:rsid w:val="033AD6E0"/>
    <w:rsid w:val="03508CE0"/>
    <w:rsid w:val="0375C4A9"/>
    <w:rsid w:val="0388C859"/>
    <w:rsid w:val="03C621DE"/>
    <w:rsid w:val="03F12BDB"/>
    <w:rsid w:val="05D64F48"/>
    <w:rsid w:val="05DC0B3A"/>
    <w:rsid w:val="06DDBE0B"/>
    <w:rsid w:val="07E85EE5"/>
    <w:rsid w:val="07EDFD6F"/>
    <w:rsid w:val="08368594"/>
    <w:rsid w:val="088BAE24"/>
    <w:rsid w:val="08EBAC78"/>
    <w:rsid w:val="08F08856"/>
    <w:rsid w:val="093E4FB6"/>
    <w:rsid w:val="0B4F2FCD"/>
    <w:rsid w:val="0B974AF9"/>
    <w:rsid w:val="0CB0795B"/>
    <w:rsid w:val="0D99E426"/>
    <w:rsid w:val="0DDA297C"/>
    <w:rsid w:val="0ED9FC82"/>
    <w:rsid w:val="0EE7E321"/>
    <w:rsid w:val="0F353871"/>
    <w:rsid w:val="0F99E7FA"/>
    <w:rsid w:val="112C27D7"/>
    <w:rsid w:val="11BEB4A2"/>
    <w:rsid w:val="125E05B4"/>
    <w:rsid w:val="12A60D07"/>
    <w:rsid w:val="12CF81D9"/>
    <w:rsid w:val="13655265"/>
    <w:rsid w:val="13908D97"/>
    <w:rsid w:val="155A221A"/>
    <w:rsid w:val="15D09CE2"/>
    <w:rsid w:val="170A3922"/>
    <w:rsid w:val="17317C84"/>
    <w:rsid w:val="1870BE5D"/>
    <w:rsid w:val="18C101B8"/>
    <w:rsid w:val="1911375B"/>
    <w:rsid w:val="1A08D6D6"/>
    <w:rsid w:val="1A08D6D6"/>
    <w:rsid w:val="1A786407"/>
    <w:rsid w:val="1ADCC202"/>
    <w:rsid w:val="1B0F9704"/>
    <w:rsid w:val="1B334834"/>
    <w:rsid w:val="1BE2204B"/>
    <w:rsid w:val="1C5E4728"/>
    <w:rsid w:val="1CE0EE03"/>
    <w:rsid w:val="1D10A394"/>
    <w:rsid w:val="1D510582"/>
    <w:rsid w:val="1D54C099"/>
    <w:rsid w:val="1E2B8BC7"/>
    <w:rsid w:val="1E30773B"/>
    <w:rsid w:val="1F478819"/>
    <w:rsid w:val="203D6EE5"/>
    <w:rsid w:val="215B05FB"/>
    <w:rsid w:val="218AF47D"/>
    <w:rsid w:val="22501FAA"/>
    <w:rsid w:val="226F5DA3"/>
    <w:rsid w:val="2296B5D0"/>
    <w:rsid w:val="22F3704C"/>
    <w:rsid w:val="22F3704C"/>
    <w:rsid w:val="230FE3CC"/>
    <w:rsid w:val="23413EA4"/>
    <w:rsid w:val="23B52BF1"/>
    <w:rsid w:val="23C5BE6B"/>
    <w:rsid w:val="24E1B6D7"/>
    <w:rsid w:val="2500006F"/>
    <w:rsid w:val="25E6E026"/>
    <w:rsid w:val="273D4BA5"/>
    <w:rsid w:val="275CBAC2"/>
    <w:rsid w:val="27636E65"/>
    <w:rsid w:val="28665598"/>
    <w:rsid w:val="28F5729F"/>
    <w:rsid w:val="292D5888"/>
    <w:rsid w:val="299D2D91"/>
    <w:rsid w:val="29E9659C"/>
    <w:rsid w:val="2A59471C"/>
    <w:rsid w:val="2AD3098A"/>
    <w:rsid w:val="2B00D348"/>
    <w:rsid w:val="2C6E898B"/>
    <w:rsid w:val="2C8BE2FC"/>
    <w:rsid w:val="2CA386F1"/>
    <w:rsid w:val="2CC86139"/>
    <w:rsid w:val="2CCBD558"/>
    <w:rsid w:val="2CEC1C32"/>
    <w:rsid w:val="2D22B58B"/>
    <w:rsid w:val="2D3CCB2C"/>
    <w:rsid w:val="2D6E81C7"/>
    <w:rsid w:val="2E04E1CD"/>
    <w:rsid w:val="2E987126"/>
    <w:rsid w:val="2FD66900"/>
    <w:rsid w:val="30BA0543"/>
    <w:rsid w:val="31390EB7"/>
    <w:rsid w:val="31CFC676"/>
    <w:rsid w:val="321D83A9"/>
    <w:rsid w:val="32326CE5"/>
    <w:rsid w:val="327915B4"/>
    <w:rsid w:val="32B7F52F"/>
    <w:rsid w:val="33238F94"/>
    <w:rsid w:val="3412DE3A"/>
    <w:rsid w:val="341B7D1A"/>
    <w:rsid w:val="349DF2D6"/>
    <w:rsid w:val="34DD8AFA"/>
    <w:rsid w:val="360ED0F4"/>
    <w:rsid w:val="36666B58"/>
    <w:rsid w:val="3721D1EB"/>
    <w:rsid w:val="372F23F2"/>
    <w:rsid w:val="38383722"/>
    <w:rsid w:val="39CE5DAE"/>
    <w:rsid w:val="39FD12BE"/>
    <w:rsid w:val="3B98C808"/>
    <w:rsid w:val="3C1D8F7B"/>
    <w:rsid w:val="3C5CCED6"/>
    <w:rsid w:val="3CBDCC5F"/>
    <w:rsid w:val="3D00E9D7"/>
    <w:rsid w:val="3D00E9D7"/>
    <w:rsid w:val="3DB13829"/>
    <w:rsid w:val="3DE2A767"/>
    <w:rsid w:val="3DF8FB8D"/>
    <w:rsid w:val="3E729B0A"/>
    <w:rsid w:val="3ED5B77E"/>
    <w:rsid w:val="3F33029A"/>
    <w:rsid w:val="3F6198F5"/>
    <w:rsid w:val="40FF2190"/>
    <w:rsid w:val="41373D2F"/>
    <w:rsid w:val="413E9D4A"/>
    <w:rsid w:val="4157B50B"/>
    <w:rsid w:val="431B4407"/>
    <w:rsid w:val="450B5743"/>
    <w:rsid w:val="452C4D68"/>
    <w:rsid w:val="4547B4E7"/>
    <w:rsid w:val="45BB9966"/>
    <w:rsid w:val="46367830"/>
    <w:rsid w:val="465AAC6B"/>
    <w:rsid w:val="4779875E"/>
    <w:rsid w:val="48079D1F"/>
    <w:rsid w:val="4913EDFF"/>
    <w:rsid w:val="4913EDFF"/>
    <w:rsid w:val="49402F69"/>
    <w:rsid w:val="49B74C39"/>
    <w:rsid w:val="4A0621D5"/>
    <w:rsid w:val="4A08CD50"/>
    <w:rsid w:val="4A3855AF"/>
    <w:rsid w:val="4AA3A8D4"/>
    <w:rsid w:val="4B3C93F2"/>
    <w:rsid w:val="4C69E97F"/>
    <w:rsid w:val="4CCAC159"/>
    <w:rsid w:val="4DD7A49C"/>
    <w:rsid w:val="4E29B0E8"/>
    <w:rsid w:val="4E689DC3"/>
    <w:rsid w:val="4E762983"/>
    <w:rsid w:val="4E86D4A2"/>
    <w:rsid w:val="4E977096"/>
    <w:rsid w:val="4F7EE37C"/>
    <w:rsid w:val="4FA9A0B9"/>
    <w:rsid w:val="4FB8D560"/>
    <w:rsid w:val="505E811E"/>
    <w:rsid w:val="507853FC"/>
    <w:rsid w:val="51147CB8"/>
    <w:rsid w:val="51B6EEE0"/>
    <w:rsid w:val="5206FE25"/>
    <w:rsid w:val="5224B5CD"/>
    <w:rsid w:val="530646ED"/>
    <w:rsid w:val="53253225"/>
    <w:rsid w:val="5485DE5F"/>
    <w:rsid w:val="55DA483E"/>
    <w:rsid w:val="55E4D9D1"/>
    <w:rsid w:val="55F70F4B"/>
    <w:rsid w:val="563CED46"/>
    <w:rsid w:val="565BBD73"/>
    <w:rsid w:val="565BBD73"/>
    <w:rsid w:val="571082AF"/>
    <w:rsid w:val="573081BF"/>
    <w:rsid w:val="57414046"/>
    <w:rsid w:val="579128CE"/>
    <w:rsid w:val="57A1CFD0"/>
    <w:rsid w:val="5862F742"/>
    <w:rsid w:val="59D6B294"/>
    <w:rsid w:val="5A5A48B0"/>
    <w:rsid w:val="5A701410"/>
    <w:rsid w:val="5A741EA7"/>
    <w:rsid w:val="5B7A6028"/>
    <w:rsid w:val="5B8DD932"/>
    <w:rsid w:val="5BAD8286"/>
    <w:rsid w:val="5C0E0A8F"/>
    <w:rsid w:val="5C1678E0"/>
    <w:rsid w:val="5CDA0E56"/>
    <w:rsid w:val="5D95BAD4"/>
    <w:rsid w:val="5E118988"/>
    <w:rsid w:val="5E118988"/>
    <w:rsid w:val="5E13FA5F"/>
    <w:rsid w:val="5E6DAADB"/>
    <w:rsid w:val="5F302630"/>
    <w:rsid w:val="5FEEE746"/>
    <w:rsid w:val="613B1170"/>
    <w:rsid w:val="627D9A02"/>
    <w:rsid w:val="632658FE"/>
    <w:rsid w:val="632E1F3C"/>
    <w:rsid w:val="63464C87"/>
    <w:rsid w:val="63598A98"/>
    <w:rsid w:val="63AB3E4A"/>
    <w:rsid w:val="63DD69EB"/>
    <w:rsid w:val="6479EDA1"/>
    <w:rsid w:val="659D197B"/>
    <w:rsid w:val="665BDBD6"/>
    <w:rsid w:val="667E8DB4"/>
    <w:rsid w:val="66E3CD34"/>
    <w:rsid w:val="673D1DB1"/>
    <w:rsid w:val="67BC4A25"/>
    <w:rsid w:val="68403600"/>
    <w:rsid w:val="684AAE5C"/>
    <w:rsid w:val="6885EFB3"/>
    <w:rsid w:val="695639E8"/>
    <w:rsid w:val="6A27CB81"/>
    <w:rsid w:val="6A27CD73"/>
    <w:rsid w:val="6A3E681A"/>
    <w:rsid w:val="6ABCA862"/>
    <w:rsid w:val="6AC2BCFA"/>
    <w:rsid w:val="6BDAE17B"/>
    <w:rsid w:val="6BDD5357"/>
    <w:rsid w:val="6C643EBB"/>
    <w:rsid w:val="6CD938D2"/>
    <w:rsid w:val="6E05ED69"/>
    <w:rsid w:val="6E5811E2"/>
    <w:rsid w:val="6E5811E2"/>
    <w:rsid w:val="6E7BA903"/>
    <w:rsid w:val="6E87574F"/>
    <w:rsid w:val="6ED14576"/>
    <w:rsid w:val="6EEFD9DC"/>
    <w:rsid w:val="6F8ED320"/>
    <w:rsid w:val="7030FFE4"/>
    <w:rsid w:val="70441DBA"/>
    <w:rsid w:val="712B2156"/>
    <w:rsid w:val="719DAF1D"/>
    <w:rsid w:val="71AFA61B"/>
    <w:rsid w:val="72A58089"/>
    <w:rsid w:val="72FBAAB3"/>
    <w:rsid w:val="7388A9A4"/>
    <w:rsid w:val="73D8D3AF"/>
    <w:rsid w:val="742B9E97"/>
    <w:rsid w:val="74A8A1BB"/>
    <w:rsid w:val="75A181AD"/>
    <w:rsid w:val="75ED653F"/>
    <w:rsid w:val="7620C2C7"/>
    <w:rsid w:val="76A30801"/>
    <w:rsid w:val="76EE843C"/>
    <w:rsid w:val="770E5A58"/>
    <w:rsid w:val="770E5A58"/>
    <w:rsid w:val="7728435B"/>
    <w:rsid w:val="7756CC4B"/>
    <w:rsid w:val="7775182A"/>
    <w:rsid w:val="78395345"/>
    <w:rsid w:val="786E63A8"/>
    <w:rsid w:val="78961EB8"/>
    <w:rsid w:val="78EE05C4"/>
    <w:rsid w:val="7916C9FE"/>
    <w:rsid w:val="79D5DDDA"/>
    <w:rsid w:val="79E02750"/>
    <w:rsid w:val="7A5E92C6"/>
    <w:rsid w:val="7A98671E"/>
    <w:rsid w:val="7B8178B3"/>
    <w:rsid w:val="7BA36D43"/>
    <w:rsid w:val="7BD6EA99"/>
    <w:rsid w:val="7BD6EA99"/>
    <w:rsid w:val="7BDC2A5A"/>
    <w:rsid w:val="7C240470"/>
    <w:rsid w:val="7C3C8068"/>
    <w:rsid w:val="7CBD2538"/>
    <w:rsid w:val="7CF20FC0"/>
    <w:rsid w:val="7D152604"/>
    <w:rsid w:val="7D292F0C"/>
    <w:rsid w:val="7D41FF14"/>
    <w:rsid w:val="7D9383DC"/>
    <w:rsid w:val="7DC95236"/>
    <w:rsid w:val="7DCF9500"/>
    <w:rsid w:val="7EF58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4923B4"/>
  <w15:chartTrackingRefBased/>
  <w15:docId w15:val="{042BC55C-62C2-4FFD-BB59-95F5BC42F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e" w:default="1">
    <w:name w:val="Normal"/>
    <w:qFormat/>
    <w:rsid w:val="002905EF"/>
  </w:style>
  <w:style w:type="paragraph" w:styleId="Titolo1">
    <w:name w:val="heading 1"/>
    <w:basedOn w:val="Normale"/>
    <w:next w:val="Normale"/>
    <w:link w:val="Titolo1Carattere"/>
    <w:uiPriority w:val="9"/>
    <w:qFormat/>
    <w:rsid w:val="002905E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2905E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905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905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905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905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905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905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905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Carpredefinitoparagrafo" w:default="1">
    <w:name w:val="Default Paragraph Font"/>
    <w:uiPriority w:val="1"/>
    <w:semiHidden/>
    <w:unhideWhenUsed/>
  </w:style>
  <w:style w:type="table" w:styleId="Tabellanorma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ssunelenco" w:default="1">
    <w:name w:val="No List"/>
    <w:uiPriority w:val="99"/>
    <w:semiHidden/>
    <w:unhideWhenUsed/>
  </w:style>
  <w:style w:type="character" w:styleId="Titolo1Carattere" w:customStyle="1">
    <w:name w:val="Titolo 1 Carattere"/>
    <w:basedOn w:val="Carpredefinitoparagrafo"/>
    <w:link w:val="Titolo1"/>
    <w:uiPriority w:val="9"/>
    <w:rsid w:val="002905E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itolo2Carattere" w:customStyle="1">
    <w:name w:val="Titolo 2 Carattere"/>
    <w:basedOn w:val="Carpredefinitoparagrafo"/>
    <w:link w:val="Titolo2"/>
    <w:uiPriority w:val="9"/>
    <w:semiHidden/>
    <w:rsid w:val="002905E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itolo3Carattere" w:customStyle="1">
    <w:name w:val="Titolo 3 Carattere"/>
    <w:basedOn w:val="Carpredefinitoparagrafo"/>
    <w:link w:val="Titolo3"/>
    <w:uiPriority w:val="9"/>
    <w:semiHidden/>
    <w:rsid w:val="002905E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itolo4Carattere" w:customStyle="1">
    <w:name w:val="Titolo 4 Carattere"/>
    <w:basedOn w:val="Carpredefinitoparagrafo"/>
    <w:link w:val="Titolo4"/>
    <w:uiPriority w:val="9"/>
    <w:semiHidden/>
    <w:rsid w:val="002905EF"/>
    <w:rPr>
      <w:rFonts w:eastAsiaTheme="majorEastAsia" w:cstheme="majorBidi"/>
      <w:i/>
      <w:iCs/>
      <w:color w:val="0F4761" w:themeColor="accent1" w:themeShade="BF"/>
    </w:rPr>
  </w:style>
  <w:style w:type="character" w:styleId="Titolo5Carattere" w:customStyle="1">
    <w:name w:val="Titolo 5 Carattere"/>
    <w:basedOn w:val="Carpredefinitoparagrafo"/>
    <w:link w:val="Titolo5"/>
    <w:uiPriority w:val="9"/>
    <w:semiHidden/>
    <w:rsid w:val="002905EF"/>
    <w:rPr>
      <w:rFonts w:eastAsiaTheme="majorEastAsia" w:cstheme="majorBidi"/>
      <w:color w:val="0F4761" w:themeColor="accent1" w:themeShade="BF"/>
    </w:rPr>
  </w:style>
  <w:style w:type="character" w:styleId="Titolo6Carattere" w:customStyle="1">
    <w:name w:val="Titolo 6 Carattere"/>
    <w:basedOn w:val="Carpredefinitoparagrafo"/>
    <w:link w:val="Titolo6"/>
    <w:uiPriority w:val="9"/>
    <w:semiHidden/>
    <w:rsid w:val="002905EF"/>
    <w:rPr>
      <w:rFonts w:eastAsiaTheme="majorEastAsia" w:cstheme="majorBidi"/>
      <w:i/>
      <w:iCs/>
      <w:color w:val="595959" w:themeColor="text1" w:themeTint="A6"/>
    </w:rPr>
  </w:style>
  <w:style w:type="character" w:styleId="Titolo7Carattere" w:customStyle="1">
    <w:name w:val="Titolo 7 Carattere"/>
    <w:basedOn w:val="Carpredefinitoparagrafo"/>
    <w:link w:val="Titolo7"/>
    <w:uiPriority w:val="9"/>
    <w:semiHidden/>
    <w:rsid w:val="002905EF"/>
    <w:rPr>
      <w:rFonts w:eastAsiaTheme="majorEastAsia" w:cstheme="majorBidi"/>
      <w:color w:val="595959" w:themeColor="text1" w:themeTint="A6"/>
    </w:rPr>
  </w:style>
  <w:style w:type="character" w:styleId="Titolo8Carattere" w:customStyle="1">
    <w:name w:val="Titolo 8 Carattere"/>
    <w:basedOn w:val="Carpredefinitoparagrafo"/>
    <w:link w:val="Titolo8"/>
    <w:uiPriority w:val="9"/>
    <w:semiHidden/>
    <w:rsid w:val="002905EF"/>
    <w:rPr>
      <w:rFonts w:eastAsiaTheme="majorEastAsia" w:cstheme="majorBidi"/>
      <w:i/>
      <w:iCs/>
      <w:color w:val="272727" w:themeColor="text1" w:themeTint="D8"/>
    </w:rPr>
  </w:style>
  <w:style w:type="character" w:styleId="Titolo9Carattere" w:customStyle="1">
    <w:name w:val="Titolo 9 Carattere"/>
    <w:basedOn w:val="Carpredefinitoparagrafo"/>
    <w:link w:val="Titolo9"/>
    <w:uiPriority w:val="9"/>
    <w:semiHidden/>
    <w:rsid w:val="002905EF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905E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oloCarattere" w:customStyle="1">
    <w:name w:val="Titolo Carattere"/>
    <w:basedOn w:val="Carpredefinitoparagrafo"/>
    <w:link w:val="Titolo"/>
    <w:uiPriority w:val="10"/>
    <w:rsid w:val="002905E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905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ottotitoloCarattere" w:customStyle="1">
    <w:name w:val="Sottotitolo Carattere"/>
    <w:basedOn w:val="Carpredefinitoparagrafo"/>
    <w:link w:val="Sottotitolo"/>
    <w:uiPriority w:val="11"/>
    <w:rsid w:val="002905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905EF"/>
    <w:pPr>
      <w:spacing w:before="160"/>
      <w:jc w:val="center"/>
    </w:pPr>
    <w:rPr>
      <w:i/>
      <w:iCs/>
      <w:color w:val="404040" w:themeColor="text1" w:themeTint="BF"/>
    </w:rPr>
  </w:style>
  <w:style w:type="character" w:styleId="CitazioneCarattere" w:customStyle="1">
    <w:name w:val="Citazione Carattere"/>
    <w:basedOn w:val="Carpredefinitoparagrafo"/>
    <w:link w:val="Citazione"/>
    <w:uiPriority w:val="29"/>
    <w:rsid w:val="002905EF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905EF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905EF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905E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zioneintensaCarattere" w:customStyle="1">
    <w:name w:val="Citazione intensa Carattere"/>
    <w:basedOn w:val="Carpredefinitoparagrafo"/>
    <w:link w:val="Citazioneintensa"/>
    <w:uiPriority w:val="30"/>
    <w:rsid w:val="002905EF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905EF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2905EF"/>
    <w:pPr>
      <w:tabs>
        <w:tab w:val="center" w:pos="4819"/>
        <w:tab w:val="right" w:pos="9638"/>
      </w:tabs>
      <w:spacing w:after="0" w:line="240" w:lineRule="auto"/>
    </w:pPr>
  </w:style>
  <w:style w:type="character" w:styleId="IntestazioneCarattere" w:customStyle="1">
    <w:name w:val="Intestazione Carattere"/>
    <w:basedOn w:val="Carpredefinitoparagrafo"/>
    <w:link w:val="Intestazione"/>
    <w:uiPriority w:val="99"/>
    <w:rsid w:val="002905EF"/>
  </w:style>
  <w:style w:type="paragraph" w:styleId="Pidipagina">
    <w:name w:val="footer"/>
    <w:basedOn w:val="Normale"/>
    <w:link w:val="PidipaginaCarattere"/>
    <w:uiPriority w:val="99"/>
    <w:unhideWhenUsed/>
    <w:rsid w:val="002905EF"/>
    <w:pPr>
      <w:tabs>
        <w:tab w:val="center" w:pos="4819"/>
        <w:tab w:val="right" w:pos="9638"/>
      </w:tabs>
      <w:spacing w:after="0" w:line="240" w:lineRule="auto"/>
    </w:pPr>
  </w:style>
  <w:style w:type="character" w:styleId="PidipaginaCarattere" w:customStyle="1">
    <w:name w:val="Piè di pagina Carattere"/>
    <w:basedOn w:val="Carpredefinitoparagrafo"/>
    <w:link w:val="Pidipagina"/>
    <w:uiPriority w:val="99"/>
    <w:rsid w:val="002905EF"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ellanormale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86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8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1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3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46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7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52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7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2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2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4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3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customXml" Target="../customXml/item3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customXml" Target="../customXml/item2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../customXml/item1.xml" Id="rId11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nat\OneDrive\Documents\Modelli%20di%20Office%20personalizzati\SyncU_Analisi.dotx" TargetMode="External"/></Relationships>
</file>

<file path=word/theme/theme1.xml><?xml version="1.0" encoding="utf-8"?>
<a:theme xmlns:a="http://schemas.openxmlformats.org/drawingml/2006/main" xmlns:thm15="http://schemas.microsoft.com/office/thememl/2012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55C8E85F1ACCD4C86A8C0106F698A80" ma:contentTypeVersion="13" ma:contentTypeDescription="Creare un nuovo documento." ma:contentTypeScope="" ma:versionID="054e81821866f6649ab8cc7e8f41b7b7">
  <xsd:schema xmlns:xsd="http://www.w3.org/2001/XMLSchema" xmlns:xs="http://www.w3.org/2001/XMLSchema" xmlns:p="http://schemas.microsoft.com/office/2006/metadata/properties" xmlns:ns2="ad896ca7-5aa0-445b-b622-754677473b52" xmlns:ns3="ff012a1f-119f-4921-b643-27d7e97e1ba8" targetNamespace="http://schemas.microsoft.com/office/2006/metadata/properties" ma:root="true" ma:fieldsID="2861d477b21535e05d8f2c326fa43c2c" ns2:_="" ns3:_="">
    <xsd:import namespace="ad896ca7-5aa0-445b-b622-754677473b52"/>
    <xsd:import namespace="ff012a1f-119f-4921-b643-27d7e97e1ba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896ca7-5aa0-445b-b622-754677473b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Tag immagine" ma:readOnly="false" ma:fieldId="{5cf76f15-5ced-4ddc-b409-7134ff3c332f}" ma:taxonomyMulti="true" ma:sspId="e07fcb3a-99c7-4d9a-8fc1-f0302c740c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012a1f-119f-4921-b643-27d7e97e1ba8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c5240822-b635-4d53-9b8f-8cb134b969b1}" ma:internalName="TaxCatchAll" ma:showField="CatchAllData" ma:web="ff012a1f-119f-4921-b643-27d7e97e1ba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d896ca7-5aa0-445b-b622-754677473b52">
      <Terms xmlns="http://schemas.microsoft.com/office/infopath/2007/PartnerControls"/>
    </lcf76f155ced4ddcb4097134ff3c332f>
    <TaxCatchAll xmlns="ff012a1f-119f-4921-b643-27d7e97e1ba8" xsi:nil="true"/>
  </documentManagement>
</p:properties>
</file>

<file path=customXml/itemProps1.xml><?xml version="1.0" encoding="utf-8"?>
<ds:datastoreItem xmlns:ds="http://schemas.openxmlformats.org/officeDocument/2006/customXml" ds:itemID="{A4D3837D-D795-40B3-BE16-CCA510C787F7}"/>
</file>

<file path=customXml/itemProps2.xml><?xml version="1.0" encoding="utf-8"?>
<ds:datastoreItem xmlns:ds="http://schemas.openxmlformats.org/officeDocument/2006/customXml" ds:itemID="{4B54DD70-7235-4CB1-B802-3EDC1BF5BB09}"/>
</file>

<file path=customXml/itemProps3.xml><?xml version="1.0" encoding="utf-8"?>
<ds:datastoreItem xmlns:ds="http://schemas.openxmlformats.org/officeDocument/2006/customXml" ds:itemID="{8AE1E699-A644-423B-A589-E3A338A711A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SyncU_Analisi.dotx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renat</dc:creator>
  <keywords/>
  <dc:description/>
  <lastModifiedBy>davide schino</lastModifiedBy>
  <revision>4</revision>
  <dcterms:created xsi:type="dcterms:W3CDTF">2025-01-16T10:21:00.0000000Z</dcterms:created>
  <dcterms:modified xsi:type="dcterms:W3CDTF">2026-06-15T15:52:41.3094214Z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0x010100C55C8E85F1ACCD4C86A8C0106F698A80</vt:lpwstr>
  </property>
</Properties>
</file>